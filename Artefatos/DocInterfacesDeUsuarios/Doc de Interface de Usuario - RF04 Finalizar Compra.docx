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77606" w:rsidR="00065A76" w:rsidP="00A74016" w:rsidRDefault="00065A76" w14:paraId="319DE2FC" w14:textId="01EE0C86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bookmarkStart w:name="_Toc254818273" w:id="0"/>
      <w:r w:rsidRPr="00577606">
        <w:rPr>
          <w:rFonts w:ascii="Times New Roman" w:hAnsi="Times New Roman"/>
        </w:rPr>
        <w:t xml:space="preserve">Interface de usuário </w:t>
      </w:r>
      <w:r w:rsidR="00F46CBE">
        <w:rPr>
          <w:rFonts w:ascii="Times New Roman" w:hAnsi="Times New Roman"/>
        </w:rPr>
        <w:t>&lt;</w:t>
      </w:r>
      <w:r w:rsidR="00FD0473">
        <w:rPr>
          <w:rFonts w:ascii="Times New Roman" w:hAnsi="Times New Roman"/>
        </w:rPr>
        <w:t>Finalizar Compra</w:t>
      </w:r>
      <w:r w:rsidR="00F46CBE">
        <w:rPr>
          <w:rFonts w:ascii="Times New Roman" w:hAnsi="Times New Roman"/>
        </w:rPr>
        <w:t>&gt;</w:t>
      </w:r>
      <w:bookmarkEnd w:id="0"/>
    </w:p>
    <w:p w:rsidR="00FD0473" w:rsidP="00FD0473" w:rsidRDefault="00FD0473" w14:paraId="4F29054E" w14:textId="77777777">
      <w:pPr>
        <w:pStyle w:val="Heading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Layout </w:t>
      </w:r>
      <w:r w:rsidRPr="65139A35" w:rsidR="00065A76">
        <w:rPr>
          <w:rFonts w:ascii="Times New Roman" w:hAnsi="Times New Roman"/>
        </w:rPr>
        <w:t>sugerido</w:t>
      </w:r>
    </w:p>
    <w:p w:rsidRPr="00FD0473" w:rsidR="00065A76" w:rsidP="00FD0473" w:rsidRDefault="00FD0473" w14:paraId="12CBE099" w14:textId="78840E58">
      <w:pPr>
        <w:pStyle w:val="Heading6"/>
        <w:numPr>
          <w:ilvl w:val="0"/>
          <w:numId w:val="0"/>
        </w:num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61960C92" wp14:editId="4A800318">
            <wp:extent cx="2505075" cy="5286375"/>
            <wp:effectExtent l="0" t="0" r="0" b="0"/>
            <wp:docPr id="1942243177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43177" name="drawing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4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0AF1CA" wp14:editId="2CFBB646">
            <wp:extent cx="2466975" cy="5286375"/>
            <wp:effectExtent l="0" t="0" r="0" b="0"/>
            <wp:docPr id="11789070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07055" name="draw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77606" w:rsidR="00044A58" w:rsidP="00A37183" w:rsidRDefault="0AAD513C" w14:paraId="5DAB6C7B" w14:textId="4F678A1F">
      <w:pPr>
        <w:pStyle w:val="BodyText"/>
      </w:pPr>
      <w:r>
        <w:rPr>
          <w:noProof/>
        </w:rPr>
        <w:lastRenderedPageBreak/>
        <w:drawing>
          <wp:inline distT="0" distB="0" distL="0" distR="0" wp14:anchorId="647FB348" wp14:editId="522AA84B">
            <wp:extent cx="2533650" cy="5286375"/>
            <wp:effectExtent l="0" t="0" r="0" b="0"/>
            <wp:docPr id="545981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813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CC4D81">
        <w:rPr>
          <w:noProof/>
        </w:rPr>
        <w:drawing>
          <wp:inline distT="0" distB="0" distL="0" distR="0" wp14:anchorId="1495C28A" wp14:editId="7C9CF8A4">
            <wp:extent cx="2552700" cy="5286375"/>
            <wp:effectExtent l="0" t="0" r="0" b="0"/>
            <wp:docPr id="5032861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861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F8BA27">
        <w:rPr>
          <w:noProof/>
        </w:rPr>
        <w:lastRenderedPageBreak/>
        <w:drawing>
          <wp:inline distT="0" distB="0" distL="0" distR="0" wp14:anchorId="0C587207" wp14:editId="346CE10B">
            <wp:extent cx="2667000" cy="5286375"/>
            <wp:effectExtent l="0" t="0" r="0" b="0"/>
            <wp:docPr id="12306751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751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77606" w:rsidR="00065A76" w:rsidRDefault="00065A76" w14:paraId="78294F6A" w14:textId="77777777">
      <w:pPr>
        <w:pStyle w:val="Heading6"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Relacionamentos com outras interfaces</w:t>
      </w:r>
    </w:p>
    <w:tbl>
      <w:tblPr>
        <w:tblW w:w="92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Pr="00577606" w:rsidR="00065A76" w14:paraId="02EB378F" w14:textId="77777777">
        <w:trPr>
          <w:trHeight w:val="455"/>
        </w:trPr>
        <w:tc>
          <w:tcPr>
            <w:tcW w:w="9212" w:type="dxa"/>
          </w:tcPr>
          <w:p w:rsidRPr="00577606" w:rsidR="00AD49AE" w:rsidP="00A37183" w:rsidRDefault="00AD49AE" w14:paraId="6A05A809" w14:textId="77777777">
            <w:pPr>
              <w:pStyle w:val="Tabela"/>
            </w:pPr>
          </w:p>
        </w:tc>
      </w:tr>
    </w:tbl>
    <w:p w:rsidRPr="009803D7" w:rsidR="009803D7" w:rsidP="009803D7" w:rsidRDefault="009803D7" w14:paraId="5A39BBE3" w14:textId="77777777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:rsidRPr="00577606" w:rsidR="00065A76" w:rsidRDefault="00065A76" w14:paraId="0DF95085" w14:textId="77777777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t>Campos</w:t>
      </w:r>
    </w:p>
    <w:tbl>
      <w:tblPr>
        <w:tblW w:w="10632" w:type="dxa"/>
        <w:tblInd w:w="-1157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1418"/>
        <w:gridCol w:w="2552"/>
        <w:gridCol w:w="1275"/>
        <w:gridCol w:w="1276"/>
        <w:gridCol w:w="1276"/>
        <w:gridCol w:w="1843"/>
      </w:tblGrid>
      <w:tr w:rsidRPr="00577606" w:rsidR="00065A76" w:rsidTr="1811BBEC" w14:paraId="2E0DA743" w14:textId="77777777">
        <w:trPr>
          <w:cantSplit/>
          <w:trHeight w:val="134"/>
        </w:trPr>
        <w:tc>
          <w:tcPr>
            <w:tcW w:w="992" w:type="dxa"/>
            <w:tcMar/>
          </w:tcPr>
          <w:p w:rsidRPr="00577606" w:rsidR="00065A76" w:rsidP="00C92E3A" w:rsidRDefault="00065A76" w14:paraId="2A34697A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Número</w:t>
            </w:r>
          </w:p>
        </w:tc>
        <w:tc>
          <w:tcPr>
            <w:tcW w:w="1418" w:type="dxa"/>
            <w:tcMar/>
          </w:tcPr>
          <w:p w:rsidRPr="00577606" w:rsidR="00065A76" w:rsidP="00C92E3A" w:rsidRDefault="00065A76" w14:paraId="1E609B84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2552" w:type="dxa"/>
            <w:tcMar/>
          </w:tcPr>
          <w:p w:rsidRPr="00577606" w:rsidR="00065A76" w:rsidP="00C92E3A" w:rsidRDefault="00065A76" w14:paraId="212251CE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275" w:type="dxa"/>
            <w:tcMar/>
          </w:tcPr>
          <w:p w:rsidRPr="00577606" w:rsidR="00065A76" w:rsidP="00C92E3A" w:rsidRDefault="00065A76" w14:paraId="3A675794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276" w:type="dxa"/>
            <w:tcMar/>
          </w:tcPr>
          <w:p w:rsidRPr="00577606" w:rsidR="00065A76" w:rsidP="00C92E3A" w:rsidRDefault="00065A76" w14:paraId="656C8987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1276" w:type="dxa"/>
            <w:tcMar/>
          </w:tcPr>
          <w:p w:rsidRPr="00577606" w:rsidR="00065A76" w:rsidP="00C92E3A" w:rsidRDefault="00065A76" w14:paraId="7444BE67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843" w:type="dxa"/>
            <w:tcMar/>
          </w:tcPr>
          <w:p w:rsidRPr="00577606" w:rsidR="00065A76" w:rsidP="00C92E3A" w:rsidRDefault="00065A76" w14:paraId="6002582C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Pr="00577606" w:rsidR="00065A76" w:rsidTr="1811BBEC" w14:paraId="41C8F396" w14:textId="77777777">
        <w:trPr>
          <w:cantSplit/>
        </w:trPr>
        <w:tc>
          <w:tcPr>
            <w:tcW w:w="992" w:type="dxa"/>
            <w:tcMar/>
          </w:tcPr>
          <w:p w:rsidRPr="00577606" w:rsidR="00065A76" w:rsidP="004F4908" w:rsidRDefault="00065A76" w14:paraId="72A3D3EC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418" w:type="dxa"/>
            <w:tcMar/>
          </w:tcPr>
          <w:p w:rsidRPr="00577606" w:rsidR="00065A76" w:rsidP="00A37183" w:rsidRDefault="2E1FDA9B" w14:paraId="0D0B940D" w14:textId="4FC0E7E2">
            <w:pPr>
              <w:pStyle w:val="Tabela"/>
            </w:pPr>
            <w:r w:rsidRPr="65139A35">
              <w:t>Resumo do Carrinho</w:t>
            </w:r>
          </w:p>
        </w:tc>
        <w:tc>
          <w:tcPr>
            <w:tcW w:w="2552" w:type="dxa"/>
            <w:tcMar/>
          </w:tcPr>
          <w:p w:rsidRPr="00577606" w:rsidR="00065A76" w:rsidP="00A37183" w:rsidRDefault="2E1FDA9B" w14:paraId="0E27B00A" w14:textId="77A7DE46">
            <w:pPr>
              <w:pStyle w:val="Tabela"/>
            </w:pPr>
            <w:r w:rsidRPr="65139A35">
              <w:t>Bloco informativo que exibe a quantidade de itens e o valor total dos produtos.</w:t>
            </w:r>
          </w:p>
        </w:tc>
        <w:tc>
          <w:tcPr>
            <w:tcW w:w="1275" w:type="dxa"/>
            <w:tcMar/>
          </w:tcPr>
          <w:p w:rsidRPr="00577606" w:rsidR="00065A76" w:rsidP="00A37183" w:rsidRDefault="00065A76" w14:paraId="60061E4C" w14:textId="0F06FC30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065A76" w:rsidP="00A37183" w:rsidRDefault="2E1FDA9B" w14:paraId="44EAFD9C" w14:noSpellErr="1" w14:textId="7B61C337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065A76" w:rsidP="00A37183" w:rsidRDefault="00FD0473" w14:paraId="4B94D5A5" w14:textId="35E38DC2">
            <w:pPr>
              <w:pStyle w:val="Tabela"/>
            </w:pPr>
            <w:r>
              <w:t>Lista de Rótulos</w:t>
            </w:r>
          </w:p>
        </w:tc>
        <w:tc>
          <w:tcPr>
            <w:tcW w:w="1843" w:type="dxa"/>
            <w:tcMar/>
          </w:tcPr>
          <w:p w:rsidRPr="00577606" w:rsidR="005C5584" w:rsidP="00A37183" w:rsidRDefault="005C5584" w14:paraId="3DEEC669" w14:textId="75C228C2">
            <w:pPr>
              <w:pStyle w:val="Tabela"/>
            </w:pPr>
          </w:p>
        </w:tc>
      </w:tr>
      <w:tr w:rsidRPr="00577606" w:rsidR="00065A76" w:rsidTr="1811BBEC" w14:paraId="3656B9AB" w14:textId="77777777">
        <w:trPr>
          <w:cantSplit/>
        </w:trPr>
        <w:tc>
          <w:tcPr>
            <w:tcW w:w="992" w:type="dxa"/>
            <w:tcMar/>
          </w:tcPr>
          <w:p w:rsidRPr="00577606" w:rsidR="00065A76" w:rsidP="004F4908" w:rsidRDefault="00065A76" w14:paraId="45FB0818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418" w:type="dxa"/>
            <w:tcMar/>
          </w:tcPr>
          <w:p w:rsidRPr="00577606" w:rsidR="00065A76" w:rsidP="65139A35" w:rsidRDefault="245D6826" w14:paraId="049F31CB" w14:textId="1C3F06F5">
            <w:pPr>
              <w:pStyle w:val="Tabela"/>
              <w:spacing w:line="259" w:lineRule="auto"/>
            </w:pPr>
            <w:r>
              <w:t>Nome</w:t>
            </w:r>
          </w:p>
        </w:tc>
        <w:tc>
          <w:tcPr>
            <w:tcW w:w="2552" w:type="dxa"/>
            <w:tcMar/>
          </w:tcPr>
          <w:p w:rsidRPr="00577606" w:rsidR="00065A76" w:rsidP="00A37183" w:rsidRDefault="245D6826" w14:paraId="53128261" w14:textId="4A7F9A88">
            <w:pPr>
              <w:pStyle w:val="Tabela"/>
            </w:pPr>
            <w:r w:rsidRPr="65139A35">
              <w:t>Coleta o primeiro nome do destinatário para a entrega.</w:t>
            </w:r>
          </w:p>
        </w:tc>
        <w:tc>
          <w:tcPr>
            <w:tcW w:w="1275" w:type="dxa"/>
            <w:tcMar/>
          </w:tcPr>
          <w:p w:rsidRPr="00577606" w:rsidR="00065A76" w:rsidP="00A37183" w:rsidRDefault="00065A76" w14:paraId="62486C05" w14:textId="34A2A026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065A76" w:rsidP="00A37183" w:rsidRDefault="245D6826" w14:paraId="4101652C" w14:noSpellErr="1" w14:textId="07636E73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065A76" w:rsidP="1811BBEC" w:rsidRDefault="00FD0473" w14:paraId="308C41C2" w14:textId="49F0D965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noProof w:val="0"/>
                <w:lang w:val="pt-BR"/>
              </w:rPr>
            </w:pPr>
            <w:r w:rsidRPr="1811BBEC" w:rsidR="69AAA6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Texto</w:t>
            </w:r>
          </w:p>
          <w:p w:rsidRPr="00577606" w:rsidR="00065A76" w:rsidP="00A37183" w:rsidRDefault="00FD0473" w14:paraId="4B99056E" w14:textId="2D8C7A80">
            <w:pPr>
              <w:pStyle w:val="Tabela"/>
            </w:pPr>
          </w:p>
        </w:tc>
        <w:tc>
          <w:tcPr>
            <w:tcW w:w="1843" w:type="dxa"/>
            <w:tcMar/>
          </w:tcPr>
          <w:p w:rsidRPr="00577606" w:rsidR="00065A76" w:rsidP="00A37183" w:rsidRDefault="00065A76" w14:paraId="1299C43A" w14:textId="6825F803">
            <w:pPr>
              <w:pStyle w:val="Tabela"/>
            </w:pPr>
          </w:p>
        </w:tc>
      </w:tr>
      <w:tr w:rsidRPr="00577606" w:rsidR="00065A76" w:rsidTr="1811BBEC" w14:paraId="4DDBEF00" w14:textId="77777777">
        <w:trPr>
          <w:cantSplit/>
        </w:trPr>
        <w:tc>
          <w:tcPr>
            <w:tcW w:w="992" w:type="dxa"/>
            <w:tcMar/>
          </w:tcPr>
          <w:p w:rsidRPr="00577606" w:rsidR="00065A76" w:rsidP="004F4908" w:rsidRDefault="00065A76" w14:paraId="3461D779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418" w:type="dxa"/>
            <w:tcMar/>
          </w:tcPr>
          <w:p w:rsidRPr="00577606" w:rsidR="00065A76" w:rsidP="00A37183" w:rsidRDefault="245D6826" w14:paraId="3CF2D8B6" w14:textId="0592470D">
            <w:pPr>
              <w:pStyle w:val="Tabela"/>
            </w:pPr>
            <w:r>
              <w:t>Sobrenome</w:t>
            </w:r>
          </w:p>
        </w:tc>
        <w:tc>
          <w:tcPr>
            <w:tcW w:w="2552" w:type="dxa"/>
            <w:tcMar/>
          </w:tcPr>
          <w:p w:rsidRPr="00577606" w:rsidR="00065A76" w:rsidP="00A37183" w:rsidRDefault="245D6826" w14:paraId="0FB78278" w14:textId="3546DCD5">
            <w:pPr>
              <w:pStyle w:val="Tabela"/>
            </w:pPr>
            <w:r w:rsidRPr="65139A35">
              <w:t>Coleta o sobrenome do destinatário para a entrega.</w:t>
            </w:r>
          </w:p>
        </w:tc>
        <w:tc>
          <w:tcPr>
            <w:tcW w:w="1275" w:type="dxa"/>
            <w:tcMar/>
          </w:tcPr>
          <w:p w:rsidRPr="00577606" w:rsidR="00065A76" w:rsidP="00A37183" w:rsidRDefault="00065A76" w14:paraId="1FC39945" w14:textId="13A881C7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065A76" w:rsidP="005D7F11" w:rsidRDefault="245D6826" w14:paraId="0562CB0E" w14:noSpellErr="1" w14:textId="55306BFD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065A76" w:rsidP="1811BBEC" w:rsidRDefault="00FD0473" w14:paraId="0DCE680B" w14:textId="684E0B90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noProof w:val="0"/>
                <w:lang w:val="pt-BR"/>
              </w:rPr>
            </w:pPr>
            <w:r w:rsidRPr="1811BBEC" w:rsidR="71A4B5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Texto</w:t>
            </w:r>
          </w:p>
          <w:p w:rsidRPr="00577606" w:rsidR="00065A76" w:rsidP="00A37183" w:rsidRDefault="00FD0473" w14:paraId="34CE0A41" w14:textId="00ED3A5B">
            <w:pPr>
              <w:pStyle w:val="Tabela"/>
            </w:pPr>
          </w:p>
        </w:tc>
        <w:tc>
          <w:tcPr>
            <w:tcW w:w="1843" w:type="dxa"/>
            <w:tcMar/>
          </w:tcPr>
          <w:p w:rsidRPr="00577606" w:rsidR="00065A76" w:rsidP="00A37183" w:rsidRDefault="00065A76" w14:paraId="62EBF3C5" w14:textId="78983551">
            <w:pPr>
              <w:pStyle w:val="Tabela"/>
            </w:pPr>
          </w:p>
        </w:tc>
      </w:tr>
      <w:tr w:rsidRPr="00577606" w:rsidR="00065A76" w:rsidTr="1811BBEC" w14:paraId="6D98A12B" w14:textId="77777777">
        <w:trPr>
          <w:cantSplit/>
        </w:trPr>
        <w:tc>
          <w:tcPr>
            <w:tcW w:w="992" w:type="dxa"/>
            <w:tcMar/>
          </w:tcPr>
          <w:p w:rsidRPr="00577606" w:rsidR="00065A76" w:rsidP="004F4908" w:rsidRDefault="00065A76" w14:paraId="2946DB82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418" w:type="dxa"/>
            <w:tcMar/>
          </w:tcPr>
          <w:p w:rsidRPr="00577606" w:rsidR="00065A76" w:rsidP="00A37183" w:rsidRDefault="245D6826" w14:paraId="5997CC1D" w14:textId="6B54C15E">
            <w:pPr>
              <w:pStyle w:val="Tabela"/>
            </w:pPr>
            <w:r>
              <w:t>Email</w:t>
            </w:r>
          </w:p>
        </w:tc>
        <w:tc>
          <w:tcPr>
            <w:tcW w:w="2552" w:type="dxa"/>
            <w:tcMar/>
          </w:tcPr>
          <w:p w:rsidRPr="00577606" w:rsidR="00065A76" w:rsidP="00A37183" w:rsidRDefault="245D6826" w14:paraId="110FFD37" w14:textId="13611216">
            <w:pPr>
              <w:pStyle w:val="Tabela"/>
            </w:pPr>
            <w:r w:rsidRPr="65139A35">
              <w:t>Coleta o e-mail do cliente para contato e envio de atualizações do pedido.</w:t>
            </w:r>
          </w:p>
        </w:tc>
        <w:tc>
          <w:tcPr>
            <w:tcW w:w="1275" w:type="dxa"/>
            <w:tcMar/>
          </w:tcPr>
          <w:p w:rsidRPr="00577606" w:rsidR="00065A76" w:rsidP="00A37183" w:rsidRDefault="00065A76" w14:paraId="6B699379" w14:textId="0C774AC3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065A76" w:rsidP="00A37183" w:rsidRDefault="00FD0473" w14:paraId="3FE9F23F" w14:noSpellErr="1" w14:textId="2B83051A">
            <w:pPr>
              <w:pStyle w:val="Tabela"/>
            </w:pPr>
            <w:r w:rsidR="00FD0473">
              <w:rPr/>
              <w:t>##@##</w:t>
            </w:r>
            <w:r w:rsidR="00FD0473">
              <w:rPr/>
              <w:t xml:space="preserve"> </w:t>
            </w:r>
          </w:p>
        </w:tc>
        <w:tc>
          <w:tcPr>
            <w:tcW w:w="1276" w:type="dxa"/>
            <w:tcMar/>
          </w:tcPr>
          <w:p w:rsidRPr="00577606" w:rsidR="00065A76" w:rsidP="1811BBEC" w:rsidRDefault="00FD0473" w14:paraId="19C14C77" w14:textId="3FE86A32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noProof w:val="0"/>
                <w:lang w:val="pt-BR"/>
              </w:rPr>
            </w:pPr>
            <w:r w:rsidRPr="1811BBEC" w:rsidR="61894E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Texto</w:t>
            </w:r>
          </w:p>
          <w:p w:rsidRPr="00577606" w:rsidR="00065A76" w:rsidP="00A37183" w:rsidRDefault="00FD0473" w14:paraId="1F72F646" w14:textId="4D49108F">
            <w:pPr>
              <w:pStyle w:val="Tabela"/>
            </w:pPr>
          </w:p>
        </w:tc>
        <w:tc>
          <w:tcPr>
            <w:tcW w:w="1843" w:type="dxa"/>
            <w:tcMar/>
          </w:tcPr>
          <w:p w:rsidRPr="00577606" w:rsidR="00065A76" w:rsidP="00A37183" w:rsidRDefault="00065A76" w14:paraId="08CE6F91" w14:textId="036A07BB">
            <w:pPr>
              <w:pStyle w:val="Tabela"/>
            </w:pPr>
          </w:p>
        </w:tc>
      </w:tr>
      <w:tr w:rsidRPr="00577606" w:rsidR="00065A76" w:rsidTr="1811BBEC" w14:paraId="61CDCEAD" w14:textId="77777777">
        <w:trPr>
          <w:cantSplit/>
        </w:trPr>
        <w:tc>
          <w:tcPr>
            <w:tcW w:w="992" w:type="dxa"/>
            <w:tcMar/>
          </w:tcPr>
          <w:p w:rsidRPr="00577606" w:rsidR="00065A76" w:rsidP="004F4908" w:rsidRDefault="00065A76" w14:paraId="6BB9E253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418" w:type="dxa"/>
            <w:tcMar/>
          </w:tcPr>
          <w:p w:rsidRPr="00577606" w:rsidR="00065A76" w:rsidP="00A37183" w:rsidRDefault="245D6826" w14:paraId="23DE523C" w14:textId="1D888DBF">
            <w:pPr>
              <w:pStyle w:val="Tabela"/>
            </w:pPr>
            <w:r w:rsidRPr="65139A35">
              <w:t>Telefone</w:t>
            </w:r>
          </w:p>
        </w:tc>
        <w:tc>
          <w:tcPr>
            <w:tcW w:w="2552" w:type="dxa"/>
            <w:tcMar/>
          </w:tcPr>
          <w:p w:rsidRPr="00577606" w:rsidR="00065A76" w:rsidP="00A37183" w:rsidRDefault="245D6826" w14:paraId="52E56223" w14:textId="6598CD67">
            <w:pPr>
              <w:pStyle w:val="Tabela"/>
            </w:pPr>
            <w:r w:rsidRPr="65139A35">
              <w:t>Coleta o telefone do cliente para contato, inclusive pela transportadora.</w:t>
            </w:r>
          </w:p>
        </w:tc>
        <w:tc>
          <w:tcPr>
            <w:tcW w:w="1275" w:type="dxa"/>
            <w:tcMar/>
          </w:tcPr>
          <w:p w:rsidRPr="00577606" w:rsidR="00065A76" w:rsidP="00A37183" w:rsidRDefault="00065A76" w14:paraId="07547A01" w14:textId="2564A06A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065A76" w:rsidP="00A37183" w:rsidRDefault="00FD0473" w14:paraId="5043CB0F" w14:noSpellErr="1" w14:textId="07E38677">
            <w:pPr>
              <w:pStyle w:val="Tabela"/>
            </w:pPr>
            <w:r w:rsidR="00FD0473">
              <w:rPr/>
              <w:t>(##) ##### - ####</w:t>
            </w:r>
            <w:r w:rsidR="00FD0473">
              <w:rPr/>
              <w:t xml:space="preserve"> </w:t>
            </w:r>
          </w:p>
        </w:tc>
        <w:tc>
          <w:tcPr>
            <w:tcW w:w="1276" w:type="dxa"/>
            <w:tcMar/>
          </w:tcPr>
          <w:p w:rsidRPr="00577606" w:rsidR="00065A76" w:rsidP="00A37183" w:rsidRDefault="00FD0473" w14:paraId="07459315" w14:noSpellErr="1" w14:textId="3F4CFC53">
            <w:pPr>
              <w:pStyle w:val="Tabela"/>
            </w:pPr>
            <w:r w:rsidR="030A20F4">
              <w:rPr/>
              <w:t>Numérico</w:t>
            </w:r>
            <w:r w:rsidR="04CA0E3C">
              <w:rPr/>
              <w:t xml:space="preserve"> </w:t>
            </w:r>
          </w:p>
        </w:tc>
        <w:tc>
          <w:tcPr>
            <w:tcW w:w="1843" w:type="dxa"/>
            <w:tcMar/>
          </w:tcPr>
          <w:p w:rsidRPr="00577606" w:rsidR="005C5584" w:rsidP="00A37183" w:rsidRDefault="005C5584" w14:paraId="6537F28F" w14:textId="3F29281F">
            <w:pPr>
              <w:pStyle w:val="Tabela"/>
            </w:pPr>
          </w:p>
        </w:tc>
      </w:tr>
      <w:tr w:rsidRPr="00577606" w:rsidR="00E20D5B" w:rsidTr="1811BBEC" w14:paraId="6DFB9E20" w14:textId="77777777">
        <w:trPr>
          <w:cantSplit/>
        </w:trPr>
        <w:tc>
          <w:tcPr>
            <w:tcW w:w="992" w:type="dxa"/>
            <w:tcMar/>
          </w:tcPr>
          <w:p w:rsidRPr="00577606" w:rsidR="00E20D5B" w:rsidP="004F4908" w:rsidRDefault="00E20D5B" w14:paraId="70DF9E56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418" w:type="dxa"/>
            <w:tcMar/>
          </w:tcPr>
          <w:p w:rsidRPr="00577606" w:rsidR="00E20D5B" w:rsidP="00A37183" w:rsidRDefault="7CB632C2" w14:paraId="44E871BC" w14:textId="2EA40201">
            <w:pPr>
              <w:pStyle w:val="Tabela"/>
            </w:pPr>
            <w:r>
              <w:t>C</w:t>
            </w:r>
            <w:r w:rsidR="00FD0473">
              <w:t>EP</w:t>
            </w:r>
          </w:p>
        </w:tc>
        <w:tc>
          <w:tcPr>
            <w:tcW w:w="2552" w:type="dxa"/>
            <w:tcMar/>
          </w:tcPr>
          <w:p w:rsidRPr="00577606" w:rsidR="00E20D5B" w:rsidP="00A37183" w:rsidRDefault="26C64615" w14:paraId="144A5D23" w14:textId="465F2C1C">
            <w:pPr>
              <w:pStyle w:val="Tabela"/>
            </w:pPr>
            <w:r w:rsidRPr="65139A35">
              <w:t>Coleta o CEP para cálculo de frete e preenchimento automático de endereço.</w:t>
            </w:r>
          </w:p>
        </w:tc>
        <w:tc>
          <w:tcPr>
            <w:tcW w:w="1275" w:type="dxa"/>
            <w:tcMar/>
          </w:tcPr>
          <w:p w:rsidRPr="00577606" w:rsidR="00E20D5B" w:rsidP="00A37183" w:rsidRDefault="00E20D5B" w14:paraId="738610EB" w14:textId="139A8ED0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E20D5B" w:rsidP="00A37183" w:rsidRDefault="00FD0473" w14:paraId="637805D2" w14:noSpellErr="1" w14:textId="015DED65">
            <w:pPr>
              <w:pStyle w:val="Tabela"/>
            </w:pPr>
            <w:r w:rsidR="00FD0473">
              <w:rPr/>
              <w:t>## ### - ###</w:t>
            </w:r>
            <w:r w:rsidR="00FD0473">
              <w:rPr/>
              <w:t xml:space="preserve"> </w:t>
            </w:r>
          </w:p>
        </w:tc>
        <w:tc>
          <w:tcPr>
            <w:tcW w:w="1276" w:type="dxa"/>
            <w:tcMar/>
          </w:tcPr>
          <w:p w:rsidRPr="00577606" w:rsidR="00E20D5B" w:rsidP="00A37183" w:rsidRDefault="00FD0473" w14:paraId="463F29E8" w14:noSpellErr="1" w14:textId="3076442F">
            <w:pPr>
              <w:pStyle w:val="Tabela"/>
            </w:pPr>
            <w:r w:rsidR="1E9A28AB">
              <w:rPr/>
              <w:t>N</w:t>
            </w:r>
            <w:r w:rsidR="6544A0E0">
              <w:rPr/>
              <w:t>u</w:t>
            </w:r>
            <w:r w:rsidR="1E9A28AB">
              <w:rPr/>
              <w:t>m</w:t>
            </w:r>
            <w:r w:rsidR="178E2243">
              <w:rPr/>
              <w:t>é</w:t>
            </w:r>
            <w:r w:rsidR="1E9A28AB">
              <w:rPr/>
              <w:t>rico</w:t>
            </w:r>
          </w:p>
        </w:tc>
        <w:tc>
          <w:tcPr>
            <w:tcW w:w="1843" w:type="dxa"/>
            <w:tcMar/>
          </w:tcPr>
          <w:p w:rsidRPr="00577606" w:rsidR="00E20D5B" w:rsidP="00A37183" w:rsidRDefault="00E20D5B" w14:paraId="3B7B4B86" w14:textId="28F507B4">
            <w:pPr>
              <w:pStyle w:val="Tabela"/>
            </w:pPr>
          </w:p>
        </w:tc>
      </w:tr>
      <w:tr w:rsidRPr="00577606" w:rsidR="00E20D5B" w:rsidTr="1811BBEC" w14:paraId="3A0FF5F2" w14:textId="77777777">
        <w:trPr>
          <w:cantSplit/>
        </w:trPr>
        <w:tc>
          <w:tcPr>
            <w:tcW w:w="992" w:type="dxa"/>
            <w:tcMar/>
          </w:tcPr>
          <w:p w:rsidRPr="00577606" w:rsidR="00E20D5B" w:rsidP="004F4908" w:rsidRDefault="00E20D5B" w14:paraId="5630AD66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418" w:type="dxa"/>
            <w:tcMar/>
          </w:tcPr>
          <w:p w:rsidRPr="00577606" w:rsidR="00E20D5B" w:rsidP="00A37183" w:rsidRDefault="26C64615" w14:paraId="61829076" w14:textId="331EA595">
            <w:pPr>
              <w:pStyle w:val="Tabela"/>
            </w:pPr>
            <w:r>
              <w:t>Rua</w:t>
            </w:r>
          </w:p>
        </w:tc>
        <w:tc>
          <w:tcPr>
            <w:tcW w:w="2552" w:type="dxa"/>
            <w:tcMar/>
          </w:tcPr>
          <w:p w:rsidRPr="00577606" w:rsidR="00E20D5B" w:rsidP="00A37183" w:rsidRDefault="26C64615" w14:paraId="2BA226A1" w14:textId="1745F682">
            <w:pPr>
              <w:pStyle w:val="Tabela"/>
            </w:pPr>
            <w:r w:rsidRPr="65139A35">
              <w:t>Coleta o logradouro do endereço de entrega.</w:t>
            </w:r>
          </w:p>
        </w:tc>
        <w:tc>
          <w:tcPr>
            <w:tcW w:w="1275" w:type="dxa"/>
            <w:tcMar/>
          </w:tcPr>
          <w:p w:rsidRPr="00577606" w:rsidR="00E20D5B" w:rsidP="00A37183" w:rsidRDefault="00E20D5B" w14:paraId="17AD93B2" w14:textId="7AB75963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E20D5B" w:rsidP="00A37183" w:rsidRDefault="26C64615" w14:paraId="0DE4B5B7" w14:noSpellErr="1" w14:textId="7A23A3CA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E20D5B" w:rsidP="1811BBEC" w:rsidRDefault="00FD0473" w14:paraId="36C5679E" w14:textId="5A24DF8C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noProof w:val="0"/>
                <w:lang w:val="pt-BR"/>
              </w:rPr>
            </w:pPr>
            <w:r w:rsidRPr="1811BBEC" w:rsidR="381AE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Texto</w:t>
            </w:r>
          </w:p>
          <w:p w:rsidRPr="00577606" w:rsidR="00E20D5B" w:rsidP="00A37183" w:rsidRDefault="00FD0473" w14:paraId="66204FF1" w14:textId="60823033">
            <w:pPr>
              <w:pStyle w:val="Tabela"/>
            </w:pPr>
          </w:p>
        </w:tc>
        <w:tc>
          <w:tcPr>
            <w:tcW w:w="1843" w:type="dxa"/>
            <w:tcMar/>
          </w:tcPr>
          <w:p w:rsidRPr="00577606" w:rsidR="00E20D5B" w:rsidP="00A37183" w:rsidRDefault="00E20D5B" w14:paraId="2DBF0D7D" w14:textId="20318E40">
            <w:pPr>
              <w:pStyle w:val="Tabela"/>
            </w:pPr>
          </w:p>
        </w:tc>
      </w:tr>
      <w:tr w:rsidRPr="00577606" w:rsidR="004B6EB1" w:rsidTr="1811BBEC" w14:paraId="6B62F1B3" w14:textId="77777777">
        <w:trPr>
          <w:cantSplit/>
        </w:trPr>
        <w:tc>
          <w:tcPr>
            <w:tcW w:w="992" w:type="dxa"/>
            <w:tcMar/>
          </w:tcPr>
          <w:p w:rsidRPr="00577606" w:rsidR="004B6EB1" w:rsidP="004F4908" w:rsidRDefault="004B6EB1" w14:paraId="02F2C34E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418" w:type="dxa"/>
            <w:tcMar/>
          </w:tcPr>
          <w:p w:rsidRPr="00577606" w:rsidR="004B6EB1" w:rsidP="00A37183" w:rsidRDefault="26C64615" w14:paraId="680A4E5D" w14:textId="73BB9B47">
            <w:pPr>
              <w:pStyle w:val="Tabela"/>
            </w:pPr>
            <w:r w:rsidRPr="65139A35">
              <w:t>Número</w:t>
            </w:r>
          </w:p>
        </w:tc>
        <w:tc>
          <w:tcPr>
            <w:tcW w:w="2552" w:type="dxa"/>
            <w:tcMar/>
          </w:tcPr>
          <w:p w:rsidRPr="00577606" w:rsidR="004B6EB1" w:rsidP="00A37183" w:rsidRDefault="26C64615" w14:paraId="19219836" w14:textId="3D31AFA0">
            <w:pPr>
              <w:pStyle w:val="Tabela"/>
            </w:pPr>
            <w:r w:rsidRPr="65139A35">
              <w:t>Coleta o número do imóvel para especificar a localização no logradouro.</w:t>
            </w:r>
          </w:p>
        </w:tc>
        <w:tc>
          <w:tcPr>
            <w:tcW w:w="1275" w:type="dxa"/>
            <w:tcMar/>
          </w:tcPr>
          <w:p w:rsidRPr="00577606" w:rsidR="004B6EB1" w:rsidP="00A37183" w:rsidRDefault="004B6EB1" w14:paraId="296FEF7D" w14:textId="66ED16C9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4B6EB1" w:rsidP="00CC4D4C" w:rsidRDefault="26C64615" w14:paraId="7194DBDC" w14:noSpellErr="1" w14:textId="41B89779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4B6EB1" w:rsidP="1811BBEC" w:rsidRDefault="00FD0473" w14:paraId="6E1964F6" w14:textId="6C324B71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noProof w:val="0"/>
                <w:lang w:val="pt-BR"/>
              </w:rPr>
            </w:pPr>
            <w:r w:rsidRPr="1811BBEC" w:rsidR="74BAD7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Texto</w:t>
            </w:r>
          </w:p>
          <w:p w:rsidRPr="00577606" w:rsidR="004B6EB1" w:rsidP="00A37183" w:rsidRDefault="00FD0473" w14:paraId="769D0D3C" w14:textId="6A14D9BB">
            <w:pPr>
              <w:pStyle w:val="Tabela"/>
            </w:pPr>
          </w:p>
        </w:tc>
        <w:tc>
          <w:tcPr>
            <w:tcW w:w="1843" w:type="dxa"/>
            <w:tcMar/>
          </w:tcPr>
          <w:p w:rsidRPr="00577606" w:rsidR="004B6EB1" w:rsidP="00A37183" w:rsidRDefault="004B6EB1" w14:paraId="54CD245A" w14:textId="282ADE2E">
            <w:pPr>
              <w:pStyle w:val="Tabela"/>
            </w:pPr>
          </w:p>
        </w:tc>
      </w:tr>
      <w:tr w:rsidRPr="00577606" w:rsidR="004B6EB1" w:rsidTr="1811BBEC" w14:paraId="1231BE67" w14:textId="77777777">
        <w:trPr>
          <w:cantSplit/>
        </w:trPr>
        <w:tc>
          <w:tcPr>
            <w:tcW w:w="992" w:type="dxa"/>
            <w:tcMar/>
          </w:tcPr>
          <w:p w:rsidRPr="00577606" w:rsidR="004B6EB1" w:rsidP="004F4908" w:rsidRDefault="004B6EB1" w14:paraId="36FEB5B0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418" w:type="dxa"/>
            <w:tcMar/>
          </w:tcPr>
          <w:p w:rsidRPr="00577606" w:rsidR="004B6EB1" w:rsidP="00A37183" w:rsidRDefault="26C64615" w14:paraId="30D7AA69" w14:textId="009FCCB8">
            <w:pPr>
              <w:pStyle w:val="Tabela"/>
            </w:pPr>
            <w:r w:rsidRPr="65139A35">
              <w:t>Complemento</w:t>
            </w:r>
          </w:p>
        </w:tc>
        <w:tc>
          <w:tcPr>
            <w:tcW w:w="2552" w:type="dxa"/>
            <w:tcMar/>
          </w:tcPr>
          <w:p w:rsidRPr="00577606" w:rsidR="004B6EB1" w:rsidP="00A37183" w:rsidRDefault="26C64615" w14:paraId="7196D064" w14:textId="7EB46002">
            <w:pPr>
              <w:pStyle w:val="Tabela"/>
            </w:pPr>
            <w:r w:rsidRPr="65139A35">
              <w:t>Coleta informações adicionais do endereço (ex: Bloco, Apto).</w:t>
            </w:r>
          </w:p>
        </w:tc>
        <w:tc>
          <w:tcPr>
            <w:tcW w:w="1275" w:type="dxa"/>
            <w:tcMar/>
          </w:tcPr>
          <w:p w:rsidRPr="00577606" w:rsidR="004B6EB1" w:rsidP="00A37183" w:rsidRDefault="004B6EB1" w14:paraId="34FF1C98" w14:textId="3090058C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4B6EB1" w:rsidP="00A37183" w:rsidRDefault="26C64615" w14:paraId="6D072C0D" w14:noSpellErr="1" w14:textId="2FDB3BC8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4B6EB1" w:rsidP="1811BBEC" w:rsidRDefault="00FD0473" w14:paraId="5EA152EA" w14:textId="248D0B5A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noProof w:val="0"/>
                <w:lang w:val="pt-BR"/>
              </w:rPr>
            </w:pPr>
            <w:r w:rsidRPr="1811BBEC" w:rsidR="159FFB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Texto</w:t>
            </w:r>
          </w:p>
          <w:p w:rsidRPr="00577606" w:rsidR="004B6EB1" w:rsidP="00A37183" w:rsidRDefault="00FD0473" w14:paraId="48A21919" w14:textId="761CF259">
            <w:pPr>
              <w:pStyle w:val="Tabela"/>
            </w:pPr>
          </w:p>
        </w:tc>
        <w:tc>
          <w:tcPr>
            <w:tcW w:w="1843" w:type="dxa"/>
            <w:tcMar/>
          </w:tcPr>
          <w:p w:rsidRPr="00577606" w:rsidR="004B6EB1" w:rsidP="00A37183" w:rsidRDefault="004B6EB1" w14:paraId="6BD18F9B" w14:textId="0F9A55A4">
            <w:pPr>
              <w:pStyle w:val="Tabela"/>
            </w:pPr>
          </w:p>
        </w:tc>
      </w:tr>
    </w:tbl>
    <w:p w:rsidR="00FD0473" w:rsidRDefault="00FD0473" w14:paraId="4022B859" w14:textId="77777777">
      <w:r>
        <w:br w:type="page"/>
      </w:r>
    </w:p>
    <w:tbl>
      <w:tblPr>
        <w:tblW w:w="10632" w:type="dxa"/>
        <w:tblInd w:w="-1157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1418"/>
        <w:gridCol w:w="2552"/>
        <w:gridCol w:w="1275"/>
        <w:gridCol w:w="1276"/>
        <w:gridCol w:w="1276"/>
        <w:gridCol w:w="1843"/>
      </w:tblGrid>
      <w:tr w:rsidRPr="00577606" w:rsidR="004B6EB1" w:rsidTr="1811BBEC" w14:paraId="238601FE" w14:textId="77777777">
        <w:trPr>
          <w:cantSplit/>
        </w:trPr>
        <w:tc>
          <w:tcPr>
            <w:tcW w:w="992" w:type="dxa"/>
            <w:tcMar/>
          </w:tcPr>
          <w:p w:rsidRPr="00577606" w:rsidR="004B6EB1" w:rsidP="004F4908" w:rsidRDefault="004B6EB1" w14:paraId="0F3CABC7" w14:textId="13EB2CCF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418" w:type="dxa"/>
            <w:tcMar/>
          </w:tcPr>
          <w:p w:rsidRPr="00577606" w:rsidR="004B6EB1" w:rsidP="00A37183" w:rsidRDefault="26C64615" w14:paraId="5B08B5D1" w14:textId="2A3DCC03">
            <w:pPr>
              <w:pStyle w:val="Tabela"/>
            </w:pPr>
            <w:r w:rsidRPr="65139A35">
              <w:t>Bairro</w:t>
            </w:r>
          </w:p>
        </w:tc>
        <w:tc>
          <w:tcPr>
            <w:tcW w:w="2552" w:type="dxa"/>
            <w:tcMar/>
          </w:tcPr>
          <w:p w:rsidRPr="00577606" w:rsidR="004B6EB1" w:rsidP="00A37183" w:rsidRDefault="26C64615" w14:paraId="16DEB4AB" w14:textId="0B60B9A1">
            <w:pPr>
              <w:pStyle w:val="Tabela"/>
            </w:pPr>
            <w:r w:rsidRPr="65139A35">
              <w:t>Coleta o bairro do endereço de entrega.</w:t>
            </w:r>
          </w:p>
        </w:tc>
        <w:tc>
          <w:tcPr>
            <w:tcW w:w="1275" w:type="dxa"/>
            <w:tcMar/>
          </w:tcPr>
          <w:p w:rsidRPr="00577606" w:rsidR="004B6EB1" w:rsidP="00A37183" w:rsidRDefault="004B6EB1" w14:paraId="0AD9C6F4" w14:textId="610BA5E8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4B6EB1" w:rsidP="00A37183" w:rsidRDefault="26C64615" w14:paraId="4B1F511A" w14:noSpellErr="1" w14:textId="075292FC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4B6EB1" w:rsidP="1811BBEC" w:rsidRDefault="00FD0473" w14:paraId="4A28F4B8" w14:textId="081B1038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noProof w:val="0"/>
                <w:lang w:val="pt-BR"/>
              </w:rPr>
            </w:pPr>
            <w:r w:rsidRPr="1811BBEC" w:rsidR="3342C7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Texto</w:t>
            </w:r>
          </w:p>
          <w:p w:rsidRPr="00577606" w:rsidR="004B6EB1" w:rsidP="00A37183" w:rsidRDefault="00FD0473" w14:paraId="65F9C3DC" w14:textId="572F6957">
            <w:pPr>
              <w:pStyle w:val="Tabela"/>
            </w:pPr>
          </w:p>
        </w:tc>
        <w:tc>
          <w:tcPr>
            <w:tcW w:w="1843" w:type="dxa"/>
            <w:tcMar/>
          </w:tcPr>
          <w:p w:rsidRPr="00577606" w:rsidR="004B6EB1" w:rsidP="00A37183" w:rsidRDefault="004B6EB1" w14:paraId="5023141B" w14:textId="099B74F9">
            <w:pPr>
              <w:pStyle w:val="Tabela"/>
            </w:pPr>
          </w:p>
        </w:tc>
      </w:tr>
      <w:tr w:rsidR="65139A35" w:rsidTr="1811BBEC" w14:paraId="650BC3CA" w14:textId="77777777">
        <w:trPr>
          <w:cantSplit/>
          <w:trHeight w:val="300"/>
        </w:trPr>
        <w:tc>
          <w:tcPr>
            <w:tcW w:w="992" w:type="dxa"/>
            <w:tcMar/>
          </w:tcPr>
          <w:p w:rsidR="06552E98" w:rsidP="65139A35" w:rsidRDefault="06552E98" w14:paraId="767A9A42" w14:textId="7C8FAD9B">
            <w:pPr>
              <w:pStyle w:val="Tabela"/>
            </w:pPr>
            <w:r>
              <w:t xml:space="preserve">      11</w:t>
            </w:r>
          </w:p>
        </w:tc>
        <w:tc>
          <w:tcPr>
            <w:tcW w:w="1418" w:type="dxa"/>
            <w:tcMar/>
          </w:tcPr>
          <w:p w:rsidR="0875DBBC" w:rsidP="65139A35" w:rsidRDefault="0875DBBC" w14:paraId="34B04F62" w14:textId="64F36167">
            <w:pPr>
              <w:pStyle w:val="Tabela"/>
            </w:pPr>
            <w:r w:rsidRPr="65139A35">
              <w:t>Cidade</w:t>
            </w:r>
          </w:p>
        </w:tc>
        <w:tc>
          <w:tcPr>
            <w:tcW w:w="2552" w:type="dxa"/>
            <w:tcMar/>
          </w:tcPr>
          <w:p w:rsidR="0875DBBC" w:rsidP="65139A35" w:rsidRDefault="0875DBBC" w14:paraId="2880FB95" w14:textId="52A94B2B">
            <w:pPr>
              <w:pStyle w:val="Tabela"/>
            </w:pPr>
            <w:r w:rsidRPr="65139A35">
              <w:t>Coleta a cidade do endereço de entrega</w:t>
            </w:r>
          </w:p>
        </w:tc>
        <w:tc>
          <w:tcPr>
            <w:tcW w:w="1275" w:type="dxa"/>
            <w:tcMar/>
          </w:tcPr>
          <w:p w:rsidR="0875DBBC" w:rsidP="65139A35" w:rsidRDefault="0875DBBC" w14:paraId="69970397" w14:textId="43159DCB">
            <w:pPr>
              <w:pStyle w:val="Tabela"/>
            </w:pPr>
          </w:p>
        </w:tc>
        <w:tc>
          <w:tcPr>
            <w:tcW w:w="1276" w:type="dxa"/>
            <w:tcMar/>
          </w:tcPr>
          <w:p w:rsidR="0875DBBC" w:rsidP="65139A35" w:rsidRDefault="0875DBBC" w14:paraId="4AD18FA5" w14:noSpellErr="1" w14:textId="4688953A">
            <w:pPr>
              <w:pStyle w:val="Tabela"/>
            </w:pPr>
          </w:p>
        </w:tc>
        <w:tc>
          <w:tcPr>
            <w:tcW w:w="1276" w:type="dxa"/>
            <w:tcMar/>
          </w:tcPr>
          <w:p w:rsidR="0875DBBC" w:rsidP="1811BBEC" w:rsidRDefault="00FD0473" w14:paraId="0433B9BC" w14:textId="6F31DF23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noProof w:val="0"/>
                <w:lang w:val="pt-BR"/>
              </w:rPr>
            </w:pPr>
            <w:r w:rsidRPr="1811BBEC" w:rsidR="639806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Texto</w:t>
            </w:r>
          </w:p>
          <w:p w:rsidR="0875DBBC" w:rsidP="65139A35" w:rsidRDefault="00FD0473" w14:paraId="32296297" w14:textId="0CD37154">
            <w:pPr>
              <w:pStyle w:val="Tabela"/>
            </w:pPr>
          </w:p>
        </w:tc>
        <w:tc>
          <w:tcPr>
            <w:tcW w:w="1843" w:type="dxa"/>
            <w:tcMar/>
          </w:tcPr>
          <w:p w:rsidR="0875DBBC" w:rsidP="65139A35" w:rsidRDefault="0875DBBC" w14:paraId="5286BE4C" w14:textId="2BE31E7E">
            <w:pPr>
              <w:pStyle w:val="Tabela"/>
            </w:pPr>
          </w:p>
        </w:tc>
      </w:tr>
      <w:tr w:rsidR="65139A35" w:rsidTr="1811BBEC" w14:paraId="62624637" w14:textId="77777777">
        <w:trPr>
          <w:cantSplit/>
          <w:trHeight w:val="300"/>
        </w:trPr>
        <w:tc>
          <w:tcPr>
            <w:tcW w:w="992" w:type="dxa"/>
            <w:tcMar/>
          </w:tcPr>
          <w:p w:rsidR="247516D3" w:rsidP="65139A35" w:rsidRDefault="247516D3" w14:paraId="67C20314" w14:textId="1D29A4CF">
            <w:pPr>
              <w:pStyle w:val="Tabela"/>
            </w:pPr>
            <w:r>
              <w:t xml:space="preserve">    1</w:t>
            </w:r>
            <w:r w:rsidR="00FD0473">
              <w:t>2</w:t>
            </w:r>
          </w:p>
        </w:tc>
        <w:tc>
          <w:tcPr>
            <w:tcW w:w="1418" w:type="dxa"/>
            <w:tcMar/>
          </w:tcPr>
          <w:p w:rsidR="247516D3" w:rsidP="65139A35" w:rsidRDefault="247516D3" w14:paraId="2F82C018" w14:textId="0CB535ED">
            <w:pPr>
              <w:pStyle w:val="Tabela"/>
            </w:pPr>
            <w:r w:rsidRPr="65139A35">
              <w:t>Valor do Subtotal</w:t>
            </w:r>
          </w:p>
        </w:tc>
        <w:tc>
          <w:tcPr>
            <w:tcW w:w="2552" w:type="dxa"/>
            <w:tcMar/>
          </w:tcPr>
          <w:p w:rsidR="247516D3" w:rsidP="65139A35" w:rsidRDefault="247516D3" w14:paraId="44448F51" w14:textId="75BEA289">
            <w:pPr>
              <w:pStyle w:val="Tabela"/>
            </w:pPr>
            <w:r w:rsidRPr="65139A35">
              <w:t>Exibe a soma dos valores dos produtos, sem inclusão de frete.</w:t>
            </w:r>
          </w:p>
        </w:tc>
        <w:tc>
          <w:tcPr>
            <w:tcW w:w="1275" w:type="dxa"/>
            <w:tcMar/>
          </w:tcPr>
          <w:p w:rsidR="247516D3" w:rsidP="65139A35" w:rsidRDefault="247516D3" w14:paraId="659D0C1A" w14:textId="273D41B9">
            <w:pPr>
              <w:pStyle w:val="Tabela"/>
            </w:pPr>
          </w:p>
        </w:tc>
        <w:tc>
          <w:tcPr>
            <w:tcW w:w="1276" w:type="dxa"/>
            <w:tcMar/>
          </w:tcPr>
          <w:p w:rsidR="247516D3" w:rsidP="65139A35" w:rsidRDefault="00FD0473" w14:paraId="72F7DBBD" w14:textId="79FE7A5D">
            <w:pPr>
              <w:pStyle w:val="Tabela"/>
            </w:pPr>
            <w:r>
              <w:t>R$ ###,## (Número)</w:t>
            </w:r>
          </w:p>
        </w:tc>
        <w:tc>
          <w:tcPr>
            <w:tcW w:w="1276" w:type="dxa"/>
            <w:tcMar/>
          </w:tcPr>
          <w:p w:rsidR="247516D3" w:rsidP="1811BBEC" w:rsidRDefault="247516D3" w14:paraId="7403B620" w14:textId="0FF76BAC">
            <w:pPr>
              <w:pStyle w:val="Tabela"/>
              <w:suppressLineNumbers w:val="0"/>
              <w:bidi w:val="0"/>
              <w:spacing w:before="40" w:beforeAutospacing="off" w:after="40" w:afterAutospacing="off" w:line="259" w:lineRule="auto"/>
              <w:ind w:left="0" w:right="0"/>
              <w:jc w:val="left"/>
            </w:pPr>
            <w:r w:rsidR="7123E8BC">
              <w:rPr/>
              <w:t>N</w:t>
            </w:r>
            <w:r w:rsidR="5991F3FD">
              <w:rPr/>
              <w:t>u</w:t>
            </w:r>
            <w:r w:rsidR="7123E8BC">
              <w:rPr/>
              <w:t>m</w:t>
            </w:r>
            <w:r w:rsidR="40FAD69E">
              <w:rPr/>
              <w:t>é</w:t>
            </w:r>
            <w:r w:rsidR="7123E8BC">
              <w:rPr/>
              <w:t>rico</w:t>
            </w:r>
          </w:p>
        </w:tc>
        <w:tc>
          <w:tcPr>
            <w:tcW w:w="1843" w:type="dxa"/>
            <w:tcMar/>
          </w:tcPr>
          <w:p w:rsidR="247516D3" w:rsidP="65139A35" w:rsidRDefault="247516D3" w14:paraId="5330CF29" w14:textId="32A949DB">
            <w:pPr>
              <w:pStyle w:val="Tabela"/>
            </w:pPr>
          </w:p>
        </w:tc>
      </w:tr>
      <w:tr w:rsidR="00FD0473" w:rsidTr="1811BBEC" w14:paraId="0D4E7996" w14:textId="77777777">
        <w:trPr>
          <w:cantSplit/>
          <w:trHeight w:val="300"/>
        </w:trPr>
        <w:tc>
          <w:tcPr>
            <w:tcW w:w="992" w:type="dxa"/>
            <w:tcMar/>
          </w:tcPr>
          <w:p w:rsidR="00FD0473" w:rsidP="65139A35" w:rsidRDefault="00FD0473" w14:paraId="76301321" w14:textId="7BC464FA">
            <w:pPr>
              <w:pStyle w:val="Tabela"/>
            </w:pPr>
            <w:r>
              <w:t xml:space="preserve">    13</w:t>
            </w:r>
          </w:p>
        </w:tc>
        <w:tc>
          <w:tcPr>
            <w:tcW w:w="1418" w:type="dxa"/>
            <w:tcMar/>
          </w:tcPr>
          <w:p w:rsidR="00FD0473" w:rsidP="65139A35" w:rsidRDefault="00FD0473" w14:paraId="20CEBB9B" w14:textId="650D7FFD">
            <w:pPr>
              <w:pStyle w:val="Tabela"/>
            </w:pPr>
            <w:r w:rsidRPr="65139A35">
              <w:t>Valor do Frete</w:t>
            </w:r>
          </w:p>
        </w:tc>
        <w:tc>
          <w:tcPr>
            <w:tcW w:w="2552" w:type="dxa"/>
            <w:tcMar/>
          </w:tcPr>
          <w:p w:rsidR="00FD0473" w:rsidP="65139A35" w:rsidRDefault="00FD0473" w14:paraId="03159864" w14:textId="15D6BAB1">
            <w:pPr>
              <w:pStyle w:val="Tabela"/>
            </w:pPr>
            <w:r w:rsidRPr="65139A35">
              <w:t>Exibe o custo de entrega calculado com base no CEP informado na Etapa 2.</w:t>
            </w:r>
          </w:p>
        </w:tc>
        <w:tc>
          <w:tcPr>
            <w:tcW w:w="1275" w:type="dxa"/>
            <w:tcMar/>
          </w:tcPr>
          <w:p w:rsidR="00FD0473" w:rsidP="65139A35" w:rsidRDefault="00FD0473" w14:paraId="22AB3C9A" w14:textId="6FDABBBC">
            <w:pPr>
              <w:pStyle w:val="Tabela"/>
            </w:pPr>
          </w:p>
        </w:tc>
        <w:tc>
          <w:tcPr>
            <w:tcW w:w="1276" w:type="dxa"/>
            <w:tcMar/>
          </w:tcPr>
          <w:p w:rsidR="00FD0473" w:rsidP="65139A35" w:rsidRDefault="00FD0473" w14:paraId="5E7302B4" w14:textId="3CC7F9FC">
            <w:pPr>
              <w:pStyle w:val="Tabela"/>
            </w:pPr>
            <w:r>
              <w:t>R$ ###,## (Número)</w:t>
            </w:r>
          </w:p>
        </w:tc>
        <w:tc>
          <w:tcPr>
            <w:tcW w:w="1276" w:type="dxa"/>
            <w:tcMar/>
          </w:tcPr>
          <w:p w:rsidR="00FD0473" w:rsidP="65139A35" w:rsidRDefault="00FD0473" w14:paraId="7EF4CAC0" w14:noSpellErr="1" w14:textId="13C59DB3">
            <w:pPr>
              <w:pStyle w:val="Tabela"/>
            </w:pPr>
            <w:r w:rsidR="0E34B0D7">
              <w:rPr/>
              <w:t>N</w:t>
            </w:r>
            <w:r w:rsidR="2667BE57">
              <w:rPr/>
              <w:t>umérico</w:t>
            </w:r>
          </w:p>
        </w:tc>
        <w:tc>
          <w:tcPr>
            <w:tcW w:w="1843" w:type="dxa"/>
            <w:tcMar/>
          </w:tcPr>
          <w:p w:rsidR="00FD0473" w:rsidP="65139A35" w:rsidRDefault="00FD0473" w14:paraId="1E00763C" w14:textId="4C695DAA">
            <w:pPr>
              <w:pStyle w:val="Tabela"/>
            </w:pPr>
          </w:p>
        </w:tc>
      </w:tr>
      <w:tr w:rsidR="00FD0473" w:rsidTr="1811BBEC" w14:paraId="2D089587" w14:textId="77777777">
        <w:trPr>
          <w:cantSplit/>
          <w:trHeight w:val="300"/>
        </w:trPr>
        <w:tc>
          <w:tcPr>
            <w:tcW w:w="992" w:type="dxa"/>
            <w:tcMar/>
          </w:tcPr>
          <w:p w:rsidR="00FD0473" w:rsidP="65139A35" w:rsidRDefault="00FD0473" w14:paraId="1EC8CF66" w14:textId="3E4A9700">
            <w:pPr>
              <w:pStyle w:val="Tabela"/>
            </w:pPr>
            <w:r>
              <w:t xml:space="preserve">    14</w:t>
            </w:r>
          </w:p>
        </w:tc>
        <w:tc>
          <w:tcPr>
            <w:tcW w:w="1418" w:type="dxa"/>
            <w:tcMar/>
          </w:tcPr>
          <w:p w:rsidR="00FD0473" w:rsidP="65139A35" w:rsidRDefault="00FD0473" w14:paraId="15FD8EDD" w14:textId="00B56BB6">
            <w:pPr>
              <w:pStyle w:val="Tabela"/>
            </w:pPr>
            <w:r w:rsidRPr="65139A35">
              <w:t>Valor do Total</w:t>
            </w:r>
          </w:p>
        </w:tc>
        <w:tc>
          <w:tcPr>
            <w:tcW w:w="2552" w:type="dxa"/>
            <w:tcMar/>
          </w:tcPr>
          <w:p w:rsidR="00FD0473" w:rsidP="65139A35" w:rsidRDefault="00FD0473" w14:paraId="1AB6C152" w14:textId="3BA76A0A">
            <w:pPr>
              <w:pStyle w:val="Tabela"/>
            </w:pPr>
            <w:r w:rsidRPr="65139A35">
              <w:t>Exibe o valor final da compra, sendo a soma exata do Subtotal e do Frete</w:t>
            </w:r>
          </w:p>
        </w:tc>
        <w:tc>
          <w:tcPr>
            <w:tcW w:w="1275" w:type="dxa"/>
            <w:tcMar/>
          </w:tcPr>
          <w:p w:rsidR="00FD0473" w:rsidP="65139A35" w:rsidRDefault="00FD0473" w14:paraId="7FB7D716" w14:textId="668EB018">
            <w:pPr>
              <w:pStyle w:val="Tabela"/>
            </w:pPr>
          </w:p>
        </w:tc>
        <w:tc>
          <w:tcPr>
            <w:tcW w:w="1276" w:type="dxa"/>
            <w:tcMar/>
          </w:tcPr>
          <w:p w:rsidR="00FD0473" w:rsidP="65139A35" w:rsidRDefault="00A93D59" w14:paraId="24E077FE" w14:textId="7B57622E">
            <w:pPr>
              <w:pStyle w:val="Tabela"/>
            </w:pPr>
            <w:r>
              <w:t>R$ ###,## (Número)</w:t>
            </w:r>
          </w:p>
        </w:tc>
        <w:tc>
          <w:tcPr>
            <w:tcW w:w="1276" w:type="dxa"/>
            <w:tcMar/>
          </w:tcPr>
          <w:p w:rsidR="00FD0473" w:rsidP="65139A35" w:rsidRDefault="00FD0473" w14:paraId="4F500C7C" w14:noSpellErr="1" w14:textId="4D052776">
            <w:pPr>
              <w:pStyle w:val="Tabela"/>
            </w:pPr>
            <w:r w:rsidR="7E15BE67">
              <w:rPr/>
              <w:t>Numérico</w:t>
            </w:r>
          </w:p>
        </w:tc>
        <w:tc>
          <w:tcPr>
            <w:tcW w:w="1843" w:type="dxa"/>
            <w:tcMar/>
          </w:tcPr>
          <w:p w:rsidR="00FD0473" w:rsidP="65139A35" w:rsidRDefault="00FD0473" w14:paraId="113A2F79" w14:textId="013B28D0">
            <w:pPr>
              <w:pStyle w:val="Tabela"/>
            </w:pPr>
          </w:p>
        </w:tc>
      </w:tr>
      <w:tr w:rsidR="00A93D59" w:rsidTr="1811BBEC" w14:paraId="5DD1C3CB" w14:textId="77777777">
        <w:trPr>
          <w:cantSplit/>
          <w:trHeight w:val="300"/>
        </w:trPr>
        <w:tc>
          <w:tcPr>
            <w:tcW w:w="992" w:type="dxa"/>
            <w:tcMar/>
          </w:tcPr>
          <w:p w:rsidR="00A93D59" w:rsidP="00A93D59" w:rsidRDefault="00A93D59" w14:paraId="17CB16E6" w14:textId="79029A52">
            <w:pPr>
              <w:pStyle w:val="Tabela"/>
            </w:pPr>
            <w:r>
              <w:t xml:space="preserve">    15</w:t>
            </w:r>
          </w:p>
        </w:tc>
        <w:tc>
          <w:tcPr>
            <w:tcW w:w="1418" w:type="dxa"/>
            <w:tcMar/>
          </w:tcPr>
          <w:p w:rsidR="00A93D59" w:rsidP="00A93D59" w:rsidRDefault="00A93D59" w14:paraId="54D1E1AE" w14:textId="7BE533DE">
            <w:pPr>
              <w:pStyle w:val="Tabela"/>
            </w:pPr>
            <w:r w:rsidRPr="65139A35">
              <w:t>Campo "Número do cartão"</w:t>
            </w:r>
          </w:p>
        </w:tc>
        <w:tc>
          <w:tcPr>
            <w:tcW w:w="2552" w:type="dxa"/>
            <w:tcMar/>
          </w:tcPr>
          <w:p w:rsidR="00A93D59" w:rsidP="00A93D59" w:rsidRDefault="00A93D59" w14:paraId="1BBCE1CE" w14:textId="65AFE4EC">
            <w:pPr>
              <w:pStyle w:val="Tabela"/>
            </w:pPr>
            <w:r w:rsidRPr="65139A35">
              <w:t>Coleta os dígitos do cartão de crédito que será usado na transação.</w:t>
            </w:r>
          </w:p>
        </w:tc>
        <w:tc>
          <w:tcPr>
            <w:tcW w:w="1275" w:type="dxa"/>
            <w:tcMar/>
          </w:tcPr>
          <w:p w:rsidR="00A93D59" w:rsidP="00A93D59" w:rsidRDefault="00A93D59" w14:paraId="63DBA6D7" w14:textId="00DACBEE">
            <w:pPr>
              <w:pStyle w:val="Tabela"/>
            </w:pPr>
          </w:p>
        </w:tc>
        <w:tc>
          <w:tcPr>
            <w:tcW w:w="1276" w:type="dxa"/>
            <w:tcMar/>
          </w:tcPr>
          <w:p w:rsidR="00A93D59" w:rsidP="00A93D59" w:rsidRDefault="00A93D59" w14:paraId="089B639D" w14:noSpellErr="1" w14:textId="7E12306C">
            <w:pPr>
              <w:pStyle w:val="Tabela"/>
            </w:pPr>
          </w:p>
        </w:tc>
        <w:tc>
          <w:tcPr>
            <w:tcW w:w="1276" w:type="dxa"/>
            <w:tcMar/>
          </w:tcPr>
          <w:p w:rsidR="00A93D59" w:rsidP="00A93D59" w:rsidRDefault="00A93D59" w14:paraId="67A6EC37" w14:noSpellErr="1" w14:textId="18418EBA">
            <w:pPr>
              <w:pStyle w:val="Tabela"/>
            </w:pPr>
            <w:r w:rsidR="19EEB53D">
              <w:rPr/>
              <w:t>Numérico</w:t>
            </w:r>
          </w:p>
        </w:tc>
        <w:tc>
          <w:tcPr>
            <w:tcW w:w="1843" w:type="dxa"/>
            <w:tcMar/>
          </w:tcPr>
          <w:p w:rsidR="00A93D59" w:rsidP="00A93D59" w:rsidRDefault="00A93D59" w14:paraId="67295901" w14:textId="5870A321">
            <w:pPr>
              <w:pStyle w:val="Tabela"/>
            </w:pPr>
            <w:r>
              <w:t>V</w:t>
            </w:r>
            <w:r w:rsidRPr="65139A35">
              <w:t>isível apenas se "Cartão" estiver selecionado.</w:t>
            </w:r>
          </w:p>
        </w:tc>
      </w:tr>
      <w:tr w:rsidR="00A93D59" w:rsidTr="1811BBEC" w14:paraId="3441DA09" w14:textId="77777777">
        <w:trPr>
          <w:cantSplit/>
          <w:trHeight w:val="300"/>
        </w:trPr>
        <w:tc>
          <w:tcPr>
            <w:tcW w:w="992" w:type="dxa"/>
            <w:tcMar/>
          </w:tcPr>
          <w:p w:rsidR="00A93D59" w:rsidP="00A93D59" w:rsidRDefault="00A93D59" w14:paraId="201FD74C" w14:textId="058E5823">
            <w:pPr>
              <w:pStyle w:val="Tabela"/>
            </w:pPr>
            <w:r>
              <w:t xml:space="preserve">    16</w:t>
            </w:r>
          </w:p>
        </w:tc>
        <w:tc>
          <w:tcPr>
            <w:tcW w:w="1418" w:type="dxa"/>
            <w:tcMar/>
          </w:tcPr>
          <w:p w:rsidR="00A93D59" w:rsidP="00A93D59" w:rsidRDefault="00A93D59" w14:paraId="79EE1123" w14:textId="10AD9E22">
            <w:pPr>
              <w:pStyle w:val="Tabela"/>
            </w:pPr>
            <w:r w:rsidRPr="65139A35">
              <w:t>Campo "CVV"</w:t>
            </w:r>
          </w:p>
        </w:tc>
        <w:tc>
          <w:tcPr>
            <w:tcW w:w="2552" w:type="dxa"/>
            <w:tcMar/>
          </w:tcPr>
          <w:p w:rsidR="00A93D59" w:rsidP="00A93D59" w:rsidRDefault="00A93D59" w14:paraId="0CDAAC12" w14:textId="3D3ADDFF">
            <w:pPr>
              <w:pStyle w:val="Tabela"/>
            </w:pPr>
            <w:r w:rsidRPr="65139A35">
              <w:t xml:space="preserve">Coleta o código de segurança (Card </w:t>
            </w:r>
            <w:proofErr w:type="spellStart"/>
            <w:r w:rsidRPr="65139A35">
              <w:t>Verification</w:t>
            </w:r>
            <w:proofErr w:type="spellEnd"/>
            <w:r w:rsidRPr="65139A35">
              <w:t xml:space="preserve"> </w:t>
            </w:r>
            <w:proofErr w:type="spellStart"/>
            <w:r w:rsidRPr="65139A35">
              <w:t>Value</w:t>
            </w:r>
            <w:proofErr w:type="spellEnd"/>
            <w:r w:rsidRPr="65139A35">
              <w:t>) do cartão.</w:t>
            </w:r>
          </w:p>
        </w:tc>
        <w:tc>
          <w:tcPr>
            <w:tcW w:w="1275" w:type="dxa"/>
            <w:tcMar/>
          </w:tcPr>
          <w:p w:rsidR="00A93D59" w:rsidP="00A93D59" w:rsidRDefault="00A93D59" w14:paraId="053FEF2E" w14:textId="32F9678C">
            <w:pPr>
              <w:pStyle w:val="Tabela"/>
            </w:pPr>
          </w:p>
        </w:tc>
        <w:tc>
          <w:tcPr>
            <w:tcW w:w="1276" w:type="dxa"/>
            <w:tcMar/>
          </w:tcPr>
          <w:p w:rsidR="00A93D59" w:rsidP="00A93D59" w:rsidRDefault="00A93D59" w14:paraId="2C2F340B" w14:textId="71A71C66">
            <w:pPr>
              <w:pStyle w:val="Tabela"/>
            </w:pPr>
            <w:r>
              <w:t>#### (Número)</w:t>
            </w:r>
          </w:p>
        </w:tc>
        <w:tc>
          <w:tcPr>
            <w:tcW w:w="1276" w:type="dxa"/>
            <w:tcMar/>
          </w:tcPr>
          <w:p w:rsidR="00A93D59" w:rsidP="00A93D59" w:rsidRDefault="00A93D59" w14:paraId="11F76D00" w14:noSpellErr="1" w14:textId="50596584">
            <w:pPr>
              <w:pStyle w:val="Tabela"/>
            </w:pPr>
            <w:r w:rsidR="0017EEEE">
              <w:rPr/>
              <w:t>Numérico</w:t>
            </w:r>
          </w:p>
        </w:tc>
        <w:tc>
          <w:tcPr>
            <w:tcW w:w="1843" w:type="dxa"/>
            <w:tcMar/>
          </w:tcPr>
          <w:p w:rsidR="00A93D59" w:rsidP="00A93D59" w:rsidRDefault="00A93D59" w14:paraId="6B8B1DE5" w14:textId="4B302951">
            <w:pPr>
              <w:pStyle w:val="Tabela"/>
            </w:pPr>
            <w:r>
              <w:t>V</w:t>
            </w:r>
            <w:r w:rsidRPr="65139A35">
              <w:t>isível apenas se "Cartão" estiver selecionado.</w:t>
            </w:r>
          </w:p>
        </w:tc>
      </w:tr>
      <w:tr w:rsidR="00A93D59" w:rsidTr="1811BBEC" w14:paraId="5E7C8988" w14:textId="77777777">
        <w:trPr>
          <w:cantSplit/>
          <w:trHeight w:val="300"/>
        </w:trPr>
        <w:tc>
          <w:tcPr>
            <w:tcW w:w="992" w:type="dxa"/>
            <w:tcMar/>
          </w:tcPr>
          <w:p w:rsidR="00A93D59" w:rsidP="00A93D59" w:rsidRDefault="00A93D59" w14:paraId="370C1E68" w14:textId="55441272">
            <w:pPr>
              <w:pStyle w:val="Tabela"/>
            </w:pPr>
            <w:r>
              <w:t xml:space="preserve">    17</w:t>
            </w:r>
          </w:p>
        </w:tc>
        <w:tc>
          <w:tcPr>
            <w:tcW w:w="1418" w:type="dxa"/>
            <w:tcMar/>
          </w:tcPr>
          <w:p w:rsidR="00A93D59" w:rsidP="00A93D59" w:rsidRDefault="00A93D59" w14:paraId="0D6804FC" w14:textId="71D8F5DA">
            <w:pPr>
              <w:pStyle w:val="Tabela"/>
            </w:pPr>
            <w:r w:rsidRPr="65139A35">
              <w:t>Campo "Data de Validade"</w:t>
            </w:r>
          </w:p>
        </w:tc>
        <w:tc>
          <w:tcPr>
            <w:tcW w:w="2552" w:type="dxa"/>
            <w:tcMar/>
          </w:tcPr>
          <w:p w:rsidR="00A93D59" w:rsidP="00A93D59" w:rsidRDefault="00A93D59" w14:paraId="06F144AA" w14:textId="198E8200">
            <w:pPr>
              <w:pStyle w:val="Tabela"/>
            </w:pPr>
            <w:r w:rsidRPr="65139A35">
              <w:t>Coleta o mês e ano de expiração do cartão para validar a transação.</w:t>
            </w:r>
          </w:p>
        </w:tc>
        <w:tc>
          <w:tcPr>
            <w:tcW w:w="1275" w:type="dxa"/>
            <w:tcMar/>
          </w:tcPr>
          <w:p w:rsidR="00A93D59" w:rsidP="00A93D59" w:rsidRDefault="00A93D59" w14:paraId="250FD0FC" w14:textId="16740FC3">
            <w:pPr>
              <w:pStyle w:val="Tabela"/>
            </w:pPr>
            <w:r w:rsidRPr="65139A35">
              <w:t>Data futura.</w:t>
            </w:r>
          </w:p>
        </w:tc>
        <w:tc>
          <w:tcPr>
            <w:tcW w:w="1276" w:type="dxa"/>
            <w:tcMar/>
          </w:tcPr>
          <w:p w:rsidR="00A93D59" w:rsidP="00A93D59" w:rsidRDefault="00A93D59" w14:paraId="242BD938" w14:textId="6700C5A4">
            <w:pPr>
              <w:pStyle w:val="Tabela"/>
            </w:pPr>
            <w:r>
              <w:t>MM/AAAA (Data)</w:t>
            </w:r>
          </w:p>
        </w:tc>
        <w:tc>
          <w:tcPr>
            <w:tcW w:w="1276" w:type="dxa"/>
            <w:tcMar/>
          </w:tcPr>
          <w:p w:rsidR="00A93D59" w:rsidP="00A93D59" w:rsidRDefault="00A93D59" w14:paraId="3ECF76E2" w14:noSpellErr="1" w14:textId="0E2B7E15">
            <w:pPr>
              <w:pStyle w:val="Tabela"/>
            </w:pPr>
            <w:r w:rsidR="046FF2A7">
              <w:rPr/>
              <w:t>Numérico</w:t>
            </w:r>
          </w:p>
        </w:tc>
        <w:tc>
          <w:tcPr>
            <w:tcW w:w="1843" w:type="dxa"/>
            <w:tcMar/>
          </w:tcPr>
          <w:p w:rsidR="00A93D59" w:rsidP="00A93D59" w:rsidRDefault="00A93D59" w14:paraId="3031E0BA" w14:textId="551E7924">
            <w:pPr>
              <w:pStyle w:val="Tabela"/>
            </w:pPr>
            <w:r>
              <w:t>V</w:t>
            </w:r>
            <w:r w:rsidRPr="65139A35">
              <w:t>isível apenas se "Cartão" estiver selecionado.</w:t>
            </w:r>
          </w:p>
        </w:tc>
      </w:tr>
      <w:tr w:rsidR="00A93D59" w:rsidTr="1811BBEC" w14:paraId="40CE182A" w14:textId="77777777">
        <w:trPr>
          <w:cantSplit/>
          <w:trHeight w:val="300"/>
        </w:trPr>
        <w:tc>
          <w:tcPr>
            <w:tcW w:w="992" w:type="dxa"/>
            <w:tcMar/>
          </w:tcPr>
          <w:p w:rsidR="00A93D59" w:rsidP="00A93D59" w:rsidRDefault="00A93D59" w14:paraId="69D8147F" w14:textId="19D34668">
            <w:pPr>
              <w:pStyle w:val="Tabela"/>
            </w:pPr>
            <w:r>
              <w:t xml:space="preserve">    18</w:t>
            </w:r>
          </w:p>
        </w:tc>
        <w:tc>
          <w:tcPr>
            <w:tcW w:w="1418" w:type="dxa"/>
            <w:tcMar/>
          </w:tcPr>
          <w:p w:rsidR="00A93D59" w:rsidP="00A93D59" w:rsidRDefault="00A93D59" w14:paraId="39C4BB8F" w14:textId="0C1D71D8">
            <w:pPr>
              <w:pStyle w:val="Tabela"/>
            </w:pPr>
            <w:r w:rsidRPr="65139A35">
              <w:t>Campo "Nome do Titular"</w:t>
            </w:r>
          </w:p>
        </w:tc>
        <w:tc>
          <w:tcPr>
            <w:tcW w:w="2552" w:type="dxa"/>
            <w:tcMar/>
          </w:tcPr>
          <w:p w:rsidR="00A93D59" w:rsidP="00A93D59" w:rsidRDefault="00A93D59" w14:paraId="5B62B267" w14:textId="375C55B6">
            <w:pPr>
              <w:pStyle w:val="Tabela"/>
            </w:pPr>
            <w:r w:rsidRPr="65139A35">
              <w:t>Coleta o nome do proprietário do cartão, exatamente como está impresso nele.</w:t>
            </w:r>
          </w:p>
        </w:tc>
        <w:tc>
          <w:tcPr>
            <w:tcW w:w="1275" w:type="dxa"/>
            <w:tcMar/>
          </w:tcPr>
          <w:p w:rsidR="00A93D59" w:rsidP="00A93D59" w:rsidRDefault="00A93D59" w14:paraId="1C04B8FD" w14:textId="14E9EC22">
            <w:pPr>
              <w:pStyle w:val="Tabela"/>
            </w:pPr>
          </w:p>
        </w:tc>
        <w:tc>
          <w:tcPr>
            <w:tcW w:w="1276" w:type="dxa"/>
            <w:tcMar/>
          </w:tcPr>
          <w:p w:rsidR="00A93D59" w:rsidP="00A93D59" w:rsidRDefault="00A93D59" w14:paraId="733B0D08" w14:noSpellErr="1" w14:textId="3DD6D0C9">
            <w:pPr>
              <w:pStyle w:val="Tabela"/>
            </w:pPr>
          </w:p>
        </w:tc>
        <w:tc>
          <w:tcPr>
            <w:tcW w:w="1276" w:type="dxa"/>
            <w:tcMar/>
          </w:tcPr>
          <w:p w:rsidR="00A93D59" w:rsidP="1811BBEC" w:rsidRDefault="00A93D59" w14:paraId="0E99B31D" w14:textId="3794F632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noProof w:val="0"/>
                <w:lang w:val="pt-BR"/>
              </w:rPr>
            </w:pPr>
            <w:r w:rsidRPr="1811BBEC" w:rsidR="222B39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Texto</w:t>
            </w:r>
          </w:p>
          <w:p w:rsidR="00A93D59" w:rsidP="00A93D59" w:rsidRDefault="00A93D59" w14:paraId="665BDDA0" w14:textId="6507EB68">
            <w:pPr>
              <w:pStyle w:val="Tabela"/>
            </w:pPr>
          </w:p>
        </w:tc>
        <w:tc>
          <w:tcPr>
            <w:tcW w:w="1843" w:type="dxa"/>
            <w:tcMar/>
          </w:tcPr>
          <w:p w:rsidR="00A93D59" w:rsidP="00A93D59" w:rsidRDefault="00A93D59" w14:paraId="41A3C098" w14:textId="5069594B">
            <w:pPr>
              <w:pStyle w:val="Tabela"/>
            </w:pPr>
            <w:r>
              <w:t>V</w:t>
            </w:r>
            <w:r w:rsidRPr="65139A35">
              <w:t>isível apenas se "Cartão" estiver selecionado.</w:t>
            </w:r>
          </w:p>
        </w:tc>
      </w:tr>
      <w:tr w:rsidR="00FD0473" w:rsidTr="1811BBEC" w14:paraId="0B8E981A" w14:textId="77777777">
        <w:trPr>
          <w:cantSplit/>
          <w:trHeight w:val="300"/>
        </w:trPr>
        <w:tc>
          <w:tcPr>
            <w:tcW w:w="992" w:type="dxa"/>
            <w:tcMar/>
          </w:tcPr>
          <w:p w:rsidR="00FD0473" w:rsidP="65139A35" w:rsidRDefault="00FD0473" w14:paraId="269C81DD" w14:textId="456B7EBF">
            <w:pPr>
              <w:pStyle w:val="Tabela"/>
            </w:pPr>
            <w:r>
              <w:t xml:space="preserve">    19</w:t>
            </w:r>
          </w:p>
        </w:tc>
        <w:tc>
          <w:tcPr>
            <w:tcW w:w="1418" w:type="dxa"/>
            <w:tcMar/>
          </w:tcPr>
          <w:p w:rsidR="00FD0473" w:rsidP="65139A35" w:rsidRDefault="00FD0473" w14:paraId="328570DA" w14:textId="6B954F41">
            <w:pPr>
              <w:pStyle w:val="Tabela"/>
            </w:pPr>
            <w:r w:rsidRPr="65139A35">
              <w:t>Informativo "Boleto Bancário"</w:t>
            </w:r>
          </w:p>
        </w:tc>
        <w:tc>
          <w:tcPr>
            <w:tcW w:w="2552" w:type="dxa"/>
            <w:tcMar/>
          </w:tcPr>
          <w:p w:rsidR="00FD0473" w:rsidP="65139A35" w:rsidRDefault="00FD0473" w14:paraId="279F2878" w14:textId="77752ECF">
            <w:pPr>
              <w:pStyle w:val="Tabela"/>
            </w:pPr>
            <w:r w:rsidRPr="65139A35">
              <w:t>Texto que confirma ao usuário que a opção de Boleto foi selecionada com sucesso.</w:t>
            </w:r>
          </w:p>
        </w:tc>
        <w:tc>
          <w:tcPr>
            <w:tcW w:w="1275" w:type="dxa"/>
            <w:tcMar/>
          </w:tcPr>
          <w:p w:rsidR="00FD0473" w:rsidP="65139A35" w:rsidRDefault="00FD0473" w14:paraId="7830CA79" w14:textId="4B74561B">
            <w:pPr>
              <w:pStyle w:val="Tabela"/>
            </w:pPr>
          </w:p>
        </w:tc>
        <w:tc>
          <w:tcPr>
            <w:tcW w:w="1276" w:type="dxa"/>
            <w:tcMar/>
          </w:tcPr>
          <w:p w:rsidR="00FD0473" w:rsidP="65139A35" w:rsidRDefault="00FD0473" w14:paraId="45DDBDD0" w14:noSpellErr="1" w14:textId="2FC28AAA">
            <w:pPr>
              <w:pStyle w:val="Tabela"/>
            </w:pPr>
          </w:p>
        </w:tc>
        <w:tc>
          <w:tcPr>
            <w:tcW w:w="1276" w:type="dxa"/>
            <w:tcMar/>
          </w:tcPr>
          <w:p w:rsidR="00FD0473" w:rsidP="1811BBEC" w:rsidRDefault="00FD0473" w14:paraId="719A40BF" w14:textId="00DC799B">
            <w:pPr>
              <w:keepNext w:val="1"/>
              <w:keepLines w:val="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40" w:after="40"/>
              <w:rPr>
                <w:noProof w:val="0"/>
                <w:lang w:val="pt-BR"/>
              </w:rPr>
            </w:pPr>
            <w:r w:rsidRPr="1811BBEC" w:rsidR="61376E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Texto</w:t>
            </w:r>
          </w:p>
          <w:p w:rsidR="00FD0473" w:rsidP="65139A35" w:rsidRDefault="00FD0473" w14:paraId="25CE4677" w14:textId="547C4F54">
            <w:pPr>
              <w:pStyle w:val="Tabela"/>
            </w:pPr>
          </w:p>
        </w:tc>
        <w:tc>
          <w:tcPr>
            <w:tcW w:w="1843" w:type="dxa"/>
            <w:tcMar/>
          </w:tcPr>
          <w:p w:rsidR="00FD0473" w:rsidP="65139A35" w:rsidRDefault="00A93D59" w14:paraId="79672019" w14:textId="6CCA1F37">
            <w:pPr>
              <w:pStyle w:val="Tabela"/>
            </w:pPr>
            <w:r>
              <w:t>V</w:t>
            </w:r>
            <w:r w:rsidR="00FD0473">
              <w:t>isível apenas se "Boleto" estiver selecionado.</w:t>
            </w:r>
          </w:p>
        </w:tc>
      </w:tr>
    </w:tbl>
    <w:p w:rsidRPr="00577606" w:rsidR="00065A76" w:rsidP="00A37183" w:rsidRDefault="00065A76" w14:paraId="1F3B1409" w14:textId="77777777">
      <w:pPr>
        <w:pStyle w:val="BodyText"/>
      </w:pPr>
    </w:p>
    <w:p w:rsidRPr="00577606" w:rsidR="00065A76" w:rsidRDefault="00065A76" w14:paraId="74F6249E" w14:textId="77777777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Comandos</w:t>
      </w:r>
    </w:p>
    <w:tbl>
      <w:tblPr>
        <w:tblW w:w="919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559"/>
        <w:gridCol w:w="4111"/>
        <w:gridCol w:w="2457"/>
      </w:tblGrid>
      <w:tr w:rsidRPr="00577606" w:rsidR="00065A76" w:rsidTr="65139A35" w14:paraId="38D96B5B" w14:textId="77777777">
        <w:trPr>
          <w:cantSplit/>
        </w:trPr>
        <w:tc>
          <w:tcPr>
            <w:tcW w:w="1063" w:type="dxa"/>
          </w:tcPr>
          <w:p w:rsidRPr="00577606" w:rsidR="00065A76" w:rsidP="00AA7E85" w:rsidRDefault="00065A76" w14:paraId="453314E7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Número</w:t>
            </w:r>
          </w:p>
        </w:tc>
        <w:tc>
          <w:tcPr>
            <w:tcW w:w="1559" w:type="dxa"/>
          </w:tcPr>
          <w:p w:rsidRPr="00577606" w:rsidR="00065A76" w:rsidP="00AA7E85" w:rsidRDefault="00065A76" w14:paraId="060AC683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Nome</w:t>
            </w:r>
          </w:p>
        </w:tc>
        <w:tc>
          <w:tcPr>
            <w:tcW w:w="4111" w:type="dxa"/>
          </w:tcPr>
          <w:p w:rsidRPr="00577606" w:rsidR="00065A76" w:rsidP="00AA7E85" w:rsidRDefault="00065A76" w14:paraId="385590CA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Ação</w:t>
            </w:r>
          </w:p>
        </w:tc>
        <w:tc>
          <w:tcPr>
            <w:tcW w:w="2457" w:type="dxa"/>
          </w:tcPr>
          <w:p w:rsidRPr="00577606" w:rsidR="00065A76" w:rsidP="00AA7E85" w:rsidRDefault="00065A76" w14:paraId="7D78E8A9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Restrições</w:t>
            </w:r>
          </w:p>
        </w:tc>
      </w:tr>
      <w:tr w:rsidRPr="00577606" w:rsidR="00EA7AD4" w:rsidTr="65139A35" w14:paraId="562C75D1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664355AD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EA7AD4" w:rsidP="00A37183" w:rsidRDefault="05B2C0AE" w14:paraId="1A965116" w14:textId="7ABEEA52">
            <w:pPr>
              <w:pStyle w:val="Tabela"/>
            </w:pPr>
            <w:r>
              <w:t>Voltar</w:t>
            </w:r>
          </w:p>
        </w:tc>
        <w:tc>
          <w:tcPr>
            <w:tcW w:w="4111" w:type="dxa"/>
          </w:tcPr>
          <w:p w:rsidRPr="00577606" w:rsidR="00EA7AD4" w:rsidP="00C96B7C" w:rsidRDefault="724F39DB" w14:paraId="7DF4E37C" w14:textId="60D33457">
            <w:pPr>
              <w:pStyle w:val="Tabela"/>
            </w:pPr>
            <w:r w:rsidRPr="65139A35">
              <w:t>Descarta a etapa de endereço e retorna o usuário à tela do Carrinho (Etapa 1).</w:t>
            </w:r>
          </w:p>
        </w:tc>
        <w:tc>
          <w:tcPr>
            <w:tcW w:w="2457" w:type="dxa"/>
          </w:tcPr>
          <w:p w:rsidRPr="00577606" w:rsidR="00EA7AD4" w:rsidP="00A37183" w:rsidRDefault="00EA7AD4" w14:paraId="44FB30F8" w14:textId="77777777">
            <w:pPr>
              <w:pStyle w:val="Tabela"/>
            </w:pPr>
          </w:p>
        </w:tc>
      </w:tr>
      <w:tr w:rsidRPr="00577606" w:rsidR="00EA7AD4" w:rsidTr="65139A35" w14:paraId="1DA6542E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3041E394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EA7AD4" w:rsidP="00A37183" w:rsidRDefault="724F39DB" w14:paraId="722B00AE" w14:textId="7BFFB683">
            <w:pPr>
              <w:pStyle w:val="Tabela"/>
            </w:pPr>
            <w:r w:rsidRPr="65139A35">
              <w:t>Ir para Pagamento</w:t>
            </w:r>
          </w:p>
        </w:tc>
        <w:tc>
          <w:tcPr>
            <w:tcW w:w="4111" w:type="dxa"/>
          </w:tcPr>
          <w:p w:rsidRPr="00577606" w:rsidR="00EA7AD4" w:rsidP="00A37183" w:rsidRDefault="724F39DB" w14:paraId="42C6D796" w14:textId="20C63FA3">
            <w:pPr>
              <w:pStyle w:val="Tabela"/>
            </w:pPr>
            <w:r w:rsidRPr="65139A35">
              <w:t>Valida se todos os campos obrigatórios do endereço foram preenchidos e, em caso positivo,</w:t>
            </w:r>
          </w:p>
        </w:tc>
        <w:tc>
          <w:tcPr>
            <w:tcW w:w="2457" w:type="dxa"/>
          </w:tcPr>
          <w:p w:rsidRPr="00577606" w:rsidR="00EA7AD4" w:rsidP="00A37183" w:rsidRDefault="724F39DB" w14:paraId="6E1831B3" w14:textId="2078A841">
            <w:pPr>
              <w:pStyle w:val="Tabela"/>
            </w:pPr>
            <w:r w:rsidRPr="65139A35">
              <w:t>(Inferido) Fica desabilitado até o preenchimento dos campos obrigatórios.</w:t>
            </w:r>
          </w:p>
        </w:tc>
      </w:tr>
      <w:tr w:rsidRPr="00577606" w:rsidR="00EA7AD4" w:rsidTr="65139A35" w14:paraId="54E11D2A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31126E5D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EA7AD4" w:rsidP="00A37183" w:rsidRDefault="3E5A62B1" w14:paraId="2DE403A5" w14:textId="440EE06A">
            <w:pPr>
              <w:pStyle w:val="Tabela"/>
            </w:pPr>
            <w:r w:rsidRPr="65139A35">
              <w:t>Voltar</w:t>
            </w:r>
          </w:p>
        </w:tc>
        <w:tc>
          <w:tcPr>
            <w:tcW w:w="4111" w:type="dxa"/>
          </w:tcPr>
          <w:p w:rsidRPr="00577606" w:rsidR="00EA7AD4" w:rsidP="00A37183" w:rsidRDefault="3E5A62B1" w14:paraId="62431CDC" w14:textId="675793D1">
            <w:pPr>
              <w:pStyle w:val="Tabela"/>
            </w:pPr>
            <w:r w:rsidRPr="65139A35">
              <w:t>Descarta a etapa de pagamento e retorna o usuário à tela de Endereço de Entrega para possíveis correções.</w:t>
            </w:r>
          </w:p>
        </w:tc>
        <w:tc>
          <w:tcPr>
            <w:tcW w:w="2457" w:type="dxa"/>
          </w:tcPr>
          <w:p w:rsidRPr="00577606" w:rsidR="00EA7AD4" w:rsidP="00A37183" w:rsidRDefault="00EA7AD4" w14:paraId="49E398E2" w14:textId="77777777">
            <w:pPr>
              <w:pStyle w:val="Tabela"/>
            </w:pPr>
          </w:p>
        </w:tc>
      </w:tr>
      <w:tr w:rsidRPr="00577606" w:rsidR="00E31ADC" w:rsidTr="65139A35" w14:paraId="16287F21" w14:textId="77777777">
        <w:trPr>
          <w:cantSplit/>
        </w:trPr>
        <w:tc>
          <w:tcPr>
            <w:tcW w:w="1063" w:type="dxa"/>
          </w:tcPr>
          <w:p w:rsidRPr="00577606" w:rsidR="00E31ADC" w:rsidP="004F4908" w:rsidRDefault="00E31ADC" w14:paraId="5BE93A62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E31ADC" w:rsidP="00A37183" w:rsidRDefault="3E5A62B1" w14:paraId="384BA73E" w14:textId="02AB988D">
            <w:pPr>
              <w:pStyle w:val="Tabela"/>
            </w:pPr>
            <w:r w:rsidRPr="65139A35">
              <w:t>Cartão</w:t>
            </w:r>
          </w:p>
        </w:tc>
        <w:tc>
          <w:tcPr>
            <w:tcW w:w="4111" w:type="dxa"/>
          </w:tcPr>
          <w:p w:rsidRPr="00577606" w:rsidR="00E31ADC" w:rsidP="00A37183" w:rsidRDefault="3E5A62B1" w14:paraId="34B3F2EB" w14:textId="2DC2D482">
            <w:pPr>
              <w:pStyle w:val="Tabela"/>
            </w:pPr>
            <w:r w:rsidRPr="65139A35">
              <w:t>Cartão como método de pagamento, torna-o visualmente ativo e exibe os campos para preenchimento dos dados do cartão.</w:t>
            </w:r>
          </w:p>
        </w:tc>
        <w:tc>
          <w:tcPr>
            <w:tcW w:w="2457" w:type="dxa"/>
          </w:tcPr>
          <w:p w:rsidRPr="00577606" w:rsidR="00E31ADC" w:rsidP="00A37183" w:rsidRDefault="3E5A62B1" w14:paraId="7D34F5C7" w14:textId="3D59EA2A">
            <w:pPr>
              <w:pStyle w:val="Tabela"/>
            </w:pPr>
            <w:r w:rsidRPr="65139A35">
              <w:t>Apenas um método de pagamento pode estar ativo.</w:t>
            </w:r>
          </w:p>
        </w:tc>
      </w:tr>
      <w:tr w:rsidRPr="00577606" w:rsidR="00A93D59" w:rsidTr="65139A35" w14:paraId="0B4020A7" w14:textId="77777777">
        <w:trPr>
          <w:cantSplit/>
        </w:trPr>
        <w:tc>
          <w:tcPr>
            <w:tcW w:w="1063" w:type="dxa"/>
          </w:tcPr>
          <w:p w:rsidRPr="00577606" w:rsidR="00A93D59" w:rsidP="00A93D59" w:rsidRDefault="00A93D59" w14:paraId="1D7B270A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A93D59" w:rsidP="00A93D59" w:rsidRDefault="00A93D59" w14:paraId="4F904CB7" w14:textId="2D0562CC">
            <w:pPr>
              <w:pStyle w:val="Tabela"/>
            </w:pPr>
            <w:r w:rsidRPr="65139A35">
              <w:t>Pix</w:t>
            </w:r>
          </w:p>
        </w:tc>
        <w:tc>
          <w:tcPr>
            <w:tcW w:w="4111" w:type="dxa"/>
          </w:tcPr>
          <w:p w:rsidRPr="00577606" w:rsidR="00A93D59" w:rsidP="00A93D59" w:rsidRDefault="00A93D59" w14:paraId="06971CD3" w14:textId="265A91F8">
            <w:pPr>
              <w:pStyle w:val="Tabela"/>
            </w:pPr>
            <w:r w:rsidRPr="65139A35">
              <w:t>Pix como método de pagamento, tornando-o ativo e exibindo as opções relacionadas ao Pix.</w:t>
            </w:r>
          </w:p>
        </w:tc>
        <w:tc>
          <w:tcPr>
            <w:tcW w:w="2457" w:type="dxa"/>
          </w:tcPr>
          <w:p w:rsidRPr="00577606" w:rsidR="00A93D59" w:rsidP="00A93D59" w:rsidRDefault="00A93D59" w14:paraId="2A1F701D" w14:textId="373DFF42">
            <w:pPr>
              <w:pStyle w:val="Tabela"/>
            </w:pPr>
            <w:r w:rsidRPr="006C2177">
              <w:t>Apenas um método de pagamento pode estar ativo.</w:t>
            </w:r>
          </w:p>
        </w:tc>
      </w:tr>
      <w:tr w:rsidRPr="00577606" w:rsidR="00A93D59" w:rsidTr="65139A35" w14:paraId="03EFCA41" w14:textId="77777777">
        <w:trPr>
          <w:cantSplit/>
        </w:trPr>
        <w:tc>
          <w:tcPr>
            <w:tcW w:w="1063" w:type="dxa"/>
          </w:tcPr>
          <w:p w:rsidRPr="00577606" w:rsidR="00A93D59" w:rsidP="00A93D59" w:rsidRDefault="00A93D59" w14:paraId="5F96A722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A93D59" w:rsidP="00A93D59" w:rsidRDefault="00A93D59" w14:paraId="5B95CD12" w14:textId="2F8E2C17">
            <w:pPr>
              <w:pStyle w:val="Tabela"/>
            </w:pPr>
            <w:r w:rsidRPr="65139A35">
              <w:t>Boleto</w:t>
            </w:r>
          </w:p>
        </w:tc>
        <w:tc>
          <w:tcPr>
            <w:tcW w:w="4111" w:type="dxa"/>
          </w:tcPr>
          <w:p w:rsidRPr="00577606" w:rsidR="00A93D59" w:rsidP="00A93D59" w:rsidRDefault="00A93D59" w14:paraId="5220BBB2" w14:textId="291E577C">
            <w:pPr>
              <w:pStyle w:val="Tabela"/>
            </w:pPr>
            <w:r w:rsidRPr="65139A35">
              <w:t>Boleto como método de pagamento, tornando-o ativo e exibindo o campo informativo de confirmação.</w:t>
            </w:r>
          </w:p>
        </w:tc>
        <w:tc>
          <w:tcPr>
            <w:tcW w:w="2457" w:type="dxa"/>
          </w:tcPr>
          <w:p w:rsidRPr="00577606" w:rsidR="00A93D59" w:rsidP="00A93D59" w:rsidRDefault="00A93D59" w14:paraId="13CB595B" w14:textId="36115EC2">
            <w:pPr>
              <w:pStyle w:val="Tabela"/>
            </w:pPr>
            <w:r w:rsidRPr="006C2177">
              <w:t>Apenas um método de pagamento pode estar ativo.</w:t>
            </w:r>
          </w:p>
        </w:tc>
      </w:tr>
      <w:tr w:rsidRPr="00577606" w:rsidR="00EA7AD4" w:rsidTr="65139A35" w14:paraId="6D9C8D39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675E05EE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EA7AD4" w:rsidP="00A37183" w:rsidRDefault="2301F259" w14:paraId="2FC17F8B" w14:textId="28B741B2">
            <w:pPr>
              <w:pStyle w:val="Tabela"/>
            </w:pPr>
            <w:r w:rsidRPr="65139A35">
              <w:t>Finalizar Compra</w:t>
            </w:r>
          </w:p>
        </w:tc>
        <w:tc>
          <w:tcPr>
            <w:tcW w:w="4111" w:type="dxa"/>
          </w:tcPr>
          <w:p w:rsidRPr="00577606" w:rsidR="00EA7AD4" w:rsidP="00A37183" w:rsidRDefault="2301F259" w14:paraId="0A4F7224" w14:textId="1FC2B2DC">
            <w:pPr>
              <w:pStyle w:val="Tabela"/>
            </w:pPr>
            <w:r w:rsidRPr="65139A35">
              <w:t>Inicia a transação financeira com o provedor de pagamento. Em caso de sucesso, direciona para a tela de confirmação do pedido</w:t>
            </w:r>
          </w:p>
        </w:tc>
        <w:tc>
          <w:tcPr>
            <w:tcW w:w="2457" w:type="dxa"/>
          </w:tcPr>
          <w:p w:rsidRPr="00577606" w:rsidR="00EA7AD4" w:rsidP="00390AF8" w:rsidRDefault="2301F259" w14:paraId="5AE48A43" w14:textId="49959367">
            <w:pPr>
              <w:pStyle w:val="Tabela"/>
            </w:pPr>
            <w:r w:rsidRPr="65139A35">
              <w:t>Fica desabilitado até que um método de pagamento válido seja escolhido e seus dados preenchidos.</w:t>
            </w:r>
          </w:p>
        </w:tc>
      </w:tr>
      <w:tr w:rsidRPr="00577606" w:rsidR="00EA7AD4" w:rsidTr="65139A35" w14:paraId="50F40DEB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77A52294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EA7AD4" w:rsidP="00A37183" w:rsidRDefault="2301F259" w14:paraId="007DCDA8" w14:textId="0156BD3E">
            <w:pPr>
              <w:pStyle w:val="Tabela"/>
            </w:pPr>
            <w:r w:rsidRPr="65139A35">
              <w:t>Selecionar as parcelas</w:t>
            </w:r>
          </w:p>
        </w:tc>
        <w:tc>
          <w:tcPr>
            <w:tcW w:w="4111" w:type="dxa"/>
          </w:tcPr>
          <w:p w:rsidRPr="00577606" w:rsidR="00EA7AD4" w:rsidP="00A37183" w:rsidRDefault="2301F259" w14:paraId="450EA2D7" w14:textId="2748207A">
            <w:pPr>
              <w:pStyle w:val="Tabela"/>
            </w:pPr>
            <w:r w:rsidRPr="65139A35">
              <w:t>Abre um seletor para que o usuário escolha o número de parcelas desejado para a compra no cartão.</w:t>
            </w:r>
          </w:p>
        </w:tc>
        <w:tc>
          <w:tcPr>
            <w:tcW w:w="2457" w:type="dxa"/>
          </w:tcPr>
          <w:p w:rsidRPr="00577606" w:rsidR="00EA7AD4" w:rsidP="00A37183" w:rsidRDefault="2301F259" w14:paraId="3DD355C9" w14:textId="450373C9">
            <w:pPr>
              <w:pStyle w:val="Tabela"/>
            </w:pPr>
            <w:r w:rsidRPr="65139A35">
              <w:t>Visível apenas no cenário "Cartão"</w:t>
            </w:r>
          </w:p>
        </w:tc>
      </w:tr>
      <w:tr w:rsidRPr="00577606" w:rsidR="00EA7AD4" w:rsidTr="65139A35" w14:paraId="1A81F0B1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717AAFBA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EA7AD4" w:rsidP="00A37183" w:rsidRDefault="2301F259" w14:paraId="56EE48EE" w14:textId="557F97C0">
            <w:pPr>
              <w:pStyle w:val="Tabela"/>
            </w:pPr>
            <w:r w:rsidRPr="65139A35">
              <w:t>PIX parcelado</w:t>
            </w:r>
          </w:p>
        </w:tc>
        <w:tc>
          <w:tcPr>
            <w:tcW w:w="4111" w:type="dxa"/>
          </w:tcPr>
          <w:p w:rsidRPr="00577606" w:rsidR="005C5584" w:rsidP="00A37183" w:rsidRDefault="2301F259" w14:paraId="2908EB2C" w14:textId="52875038">
            <w:pPr>
              <w:pStyle w:val="Tabela"/>
            </w:pPr>
            <w:r w:rsidRPr="65139A35">
              <w:t>Exibe ou oculta as opções de parcelamento disponíveis para o método Pix.</w:t>
            </w:r>
          </w:p>
        </w:tc>
        <w:tc>
          <w:tcPr>
            <w:tcW w:w="2457" w:type="dxa"/>
          </w:tcPr>
          <w:p w:rsidRPr="00577606" w:rsidR="00EA7AD4" w:rsidP="00A37183" w:rsidRDefault="2301F259" w14:paraId="121FD38A" w14:textId="1BC1E769">
            <w:pPr>
              <w:pStyle w:val="Tabela"/>
            </w:pPr>
            <w:r w:rsidRPr="65139A35">
              <w:t>Visível apenas no cenário "Pix".</w:t>
            </w:r>
          </w:p>
        </w:tc>
      </w:tr>
    </w:tbl>
    <w:p w:rsidRPr="00980576" w:rsidR="00FA5BCD" w:rsidP="00A06049" w:rsidRDefault="00FA5BCD" w14:paraId="1FE2DD96" w14:textId="77777777">
      <w:pPr>
        <w:pStyle w:val="Heading5"/>
        <w:numPr>
          <w:ilvl w:val="0"/>
          <w:numId w:val="0"/>
        </w:numPr>
        <w:rPr>
          <w:rFonts w:ascii="Times New Roman" w:hAnsi="Times New Roman"/>
          <w:b w:val="0"/>
          <w:highlight w:val="yellow"/>
        </w:rPr>
      </w:pPr>
    </w:p>
    <w:sectPr w:rsidRPr="00980576" w:rsidR="00FA5BCD">
      <w:headerReference w:type="even" r:id="rId12"/>
      <w:headerReference w:type="default" r:id="rId13"/>
      <w:footerReference w:type="even" r:id="rId14"/>
      <w:footerReference w:type="default" r:id="rId15"/>
      <w:pgSz w:w="11909" w:h="16834" w:orient="portrait" w:code="9"/>
      <w:pgMar w:top="1418" w:right="1797" w:bottom="1418" w:left="179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0EE7" w:rsidRDefault="00A60EE7" w14:paraId="589537EB" w14:textId="77777777">
      <w:r>
        <w:separator/>
      </w:r>
    </w:p>
  </w:endnote>
  <w:endnote w:type="continuationSeparator" w:id="0">
    <w:p w:rsidR="00A60EE7" w:rsidRDefault="00A60EE7" w14:paraId="60274A8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28F4D5D3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06049">
      <w:rPr>
        <w:rStyle w:val="PageNumber"/>
        <w:noProof/>
      </w:rPr>
      <w:t>2</w:t>
    </w:r>
    <w:r>
      <w:rPr>
        <w:rStyle w:val="PageNumber"/>
      </w:rPr>
      <w:fldChar w:fldCharType="end"/>
    </w:r>
  </w:p>
  <w:p w:rsidR="00E63E4A" w:rsidP="00F46CBE" w:rsidRDefault="00E63E4A" w14:paraId="187F57B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6256104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7121">
      <w:rPr>
        <w:rStyle w:val="PageNumber"/>
        <w:noProof/>
      </w:rPr>
      <w:t>3</w:t>
    </w:r>
    <w:r>
      <w:rPr>
        <w:rStyle w:val="PageNumber"/>
      </w:rPr>
      <w:fldChar w:fldCharType="end"/>
    </w:r>
  </w:p>
  <w:p w:rsidR="00E63E4A" w:rsidRDefault="00E63E4A" w14:paraId="7486946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0EE7" w:rsidRDefault="00A60EE7" w14:paraId="66A5E5E1" w14:textId="77777777">
      <w:r>
        <w:separator/>
      </w:r>
    </w:p>
  </w:footnote>
  <w:footnote w:type="continuationSeparator" w:id="0">
    <w:p w:rsidR="00A60EE7" w:rsidRDefault="00A60EE7" w14:paraId="53A3056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D327C" w:rsidR="00E63E4A" w:rsidRDefault="00FD0473" w14:paraId="62A90509" w14:textId="74086A89">
    <w:pPr>
      <w:pStyle w:val="Header"/>
      <w:rPr>
        <w:sz w:val="24"/>
        <w:szCs w:val="24"/>
      </w:rPr>
    </w:pPr>
    <w:r>
      <w:rPr>
        <w:sz w:val="24"/>
        <w:szCs w:val="24"/>
      </w:rPr>
      <w:t>Detalhes em Prata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3959E941" w14:textId="77777777">
    <w:pPr>
      <w:pStyle w:val="Header"/>
      <w:jc w:val="right"/>
    </w:pPr>
    <w:r w:rsidRPr="0077258D">
      <w:rPr>
        <w:sz w:val="24"/>
        <w:szCs w:val="24"/>
      </w:rPr>
      <w:t>Especificação dos Requisitos do Softwar</w:t>
    </w:r>
    <w: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F9EBD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F61D7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145281"/>
    <w:multiLevelType w:val="hybridMultilevel"/>
    <w:tmpl w:val="BF7A52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21D5F"/>
    <w:multiLevelType w:val="hybridMultilevel"/>
    <w:tmpl w:val="B3F8C6B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06DC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60B0F8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7434483"/>
    <w:multiLevelType w:val="hybridMultilevel"/>
    <w:tmpl w:val="185E490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DB08BB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8" w15:restartNumberingAfterBreak="0">
    <w:nsid w:val="0841601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9C919B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A1047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BFA2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CA846FE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3" w15:restartNumberingAfterBreak="0">
    <w:nsid w:val="0E7C58ED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12223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43100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06D5E7A"/>
    <w:multiLevelType w:val="hybridMultilevel"/>
    <w:tmpl w:val="96C4786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C92D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67C364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6FF5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8215E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AC65B58"/>
    <w:multiLevelType w:val="multilevel"/>
    <w:tmpl w:val="0ACE05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ListNumber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ListNumber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2" w15:restartNumberingAfterBreak="0">
    <w:nsid w:val="1CF9377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1D550F0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05234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07C67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3897952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4862CB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4725E4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D154B6"/>
    <w:multiLevelType w:val="hybridMultilevel"/>
    <w:tmpl w:val="354E689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83522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28864F84"/>
    <w:multiLevelType w:val="hybridMultilevel"/>
    <w:tmpl w:val="777C329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A40031D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A074D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2AA2506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2AE72064"/>
    <w:multiLevelType w:val="hybridMultilevel"/>
    <w:tmpl w:val="B70CC67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AC794A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B77D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2EE241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2F6B50E2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4164E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31C45BC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35757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352876F1"/>
    <w:multiLevelType w:val="hybridMultilevel"/>
    <w:tmpl w:val="A4108360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6B86867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2D76A5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8E71F6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F0358C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F5469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AED54CA"/>
    <w:multiLevelType w:val="hybridMultilevel"/>
    <w:tmpl w:val="163070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E44799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3EB972DB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F9578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3FE748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4036060C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09C6363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2C366D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42C83707"/>
    <w:multiLevelType w:val="hybridMultilevel"/>
    <w:tmpl w:val="5A7C9CC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432D4CF3"/>
    <w:multiLevelType w:val="singleLevel"/>
    <w:tmpl w:val="E5382C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1" w15:restartNumberingAfterBreak="0">
    <w:nsid w:val="435D779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43636CC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462C5872"/>
    <w:multiLevelType w:val="hybridMultilevel"/>
    <w:tmpl w:val="BBF898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AC53EF1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CAB7CF6"/>
    <w:multiLevelType w:val="hybridMultilevel"/>
    <w:tmpl w:val="8514E94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DFB66E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4EFF51D1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06D28F1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0796CB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0800A8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51D762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54574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56C341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57563E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57CC6867"/>
    <w:multiLevelType w:val="hybridMultilevel"/>
    <w:tmpl w:val="F424AF9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596A128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5C852464"/>
    <w:multiLevelType w:val="hybridMultilevel"/>
    <w:tmpl w:val="A0DA47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CEB5FB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5D0D00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5D4F74A8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F766FD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5FD4D17E"/>
    <w:multiLevelType w:val="hybridMultilevel"/>
    <w:tmpl w:val="3C12E624"/>
    <w:lvl w:ilvl="0" w:tplc="781A2156">
      <w:start w:val="1"/>
      <w:numFmt w:val="decimal"/>
      <w:lvlText w:val="%1"/>
      <w:lvlJc w:val="left"/>
      <w:pPr>
        <w:ind w:left="720" w:hanging="360"/>
      </w:pPr>
    </w:lvl>
    <w:lvl w:ilvl="1" w:tplc="2A98787A">
      <w:start w:val="1"/>
      <w:numFmt w:val="lowerLetter"/>
      <w:lvlText w:val="%2."/>
      <w:lvlJc w:val="left"/>
      <w:pPr>
        <w:ind w:left="1440" w:hanging="360"/>
      </w:pPr>
    </w:lvl>
    <w:lvl w:ilvl="2" w:tplc="70585F94">
      <w:start w:val="1"/>
      <w:numFmt w:val="lowerRoman"/>
      <w:lvlText w:val="%3."/>
      <w:lvlJc w:val="right"/>
      <w:pPr>
        <w:ind w:left="2160" w:hanging="180"/>
      </w:pPr>
    </w:lvl>
    <w:lvl w:ilvl="3" w:tplc="3D6A56C8">
      <w:start w:val="1"/>
      <w:numFmt w:val="decimal"/>
      <w:lvlText w:val="%4."/>
      <w:lvlJc w:val="left"/>
      <w:pPr>
        <w:ind w:left="2880" w:hanging="360"/>
      </w:pPr>
    </w:lvl>
    <w:lvl w:ilvl="4" w:tplc="A156F4E8">
      <w:start w:val="1"/>
      <w:numFmt w:val="lowerLetter"/>
      <w:lvlText w:val="%5."/>
      <w:lvlJc w:val="left"/>
      <w:pPr>
        <w:ind w:left="3600" w:hanging="360"/>
      </w:pPr>
    </w:lvl>
    <w:lvl w:ilvl="5" w:tplc="0AB6561C">
      <w:start w:val="1"/>
      <w:numFmt w:val="lowerRoman"/>
      <w:lvlText w:val="%6."/>
      <w:lvlJc w:val="right"/>
      <w:pPr>
        <w:ind w:left="4320" w:hanging="180"/>
      </w:pPr>
    </w:lvl>
    <w:lvl w:ilvl="6" w:tplc="0C4E92C2">
      <w:start w:val="1"/>
      <w:numFmt w:val="decimal"/>
      <w:lvlText w:val="%7."/>
      <w:lvlJc w:val="left"/>
      <w:pPr>
        <w:ind w:left="5040" w:hanging="360"/>
      </w:pPr>
    </w:lvl>
    <w:lvl w:ilvl="7" w:tplc="C0702CC4">
      <w:start w:val="1"/>
      <w:numFmt w:val="lowerLetter"/>
      <w:lvlText w:val="%8."/>
      <w:lvlJc w:val="left"/>
      <w:pPr>
        <w:ind w:left="5760" w:hanging="360"/>
      </w:pPr>
    </w:lvl>
    <w:lvl w:ilvl="8" w:tplc="E3360C64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1665D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631B3E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647077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6" w15:restartNumberingAfterBreak="0">
    <w:nsid w:val="6623109C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6DF3C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8" w15:restartNumberingAfterBreak="0">
    <w:nsid w:val="6B6963FD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CB770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ListNumber4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ListNumber5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1" w15:restartNumberingAfterBreak="0">
    <w:nsid w:val="6DF815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2" w15:restartNumberingAfterBreak="0">
    <w:nsid w:val="6F0B46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3" w15:restartNumberingAfterBreak="0">
    <w:nsid w:val="6FE62668"/>
    <w:multiLevelType w:val="hybridMultilevel"/>
    <w:tmpl w:val="5DF2628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11D3ED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3E901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6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97" w15:restartNumberingAfterBreak="0">
    <w:nsid w:val="756161E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8" w15:restartNumberingAfterBreak="0">
    <w:nsid w:val="76A15D8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9" w15:restartNumberingAfterBreak="0">
    <w:nsid w:val="784549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0" w15:restartNumberingAfterBreak="0">
    <w:nsid w:val="784A6F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78F6400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2" w15:restartNumberingAfterBreak="0">
    <w:nsid w:val="7BB648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3" w15:restartNumberingAfterBreak="0">
    <w:nsid w:val="7CD663C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4" w15:restartNumberingAfterBreak="0">
    <w:nsid w:val="7DEB7B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7ECA6C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6" w15:restartNumberingAfterBreak="0">
    <w:nsid w:val="7EFB3C2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7" w15:restartNumberingAfterBreak="0">
    <w:nsid w:val="7FB0652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455479">
    <w:abstractNumId w:val="82"/>
  </w:num>
  <w:num w:numId="2" w16cid:durableId="542717302">
    <w:abstractNumId w:val="96"/>
  </w:num>
  <w:num w:numId="3" w16cid:durableId="964121677">
    <w:abstractNumId w:val="90"/>
  </w:num>
  <w:num w:numId="4" w16cid:durableId="1436099879">
    <w:abstractNumId w:val="21"/>
  </w:num>
  <w:num w:numId="5" w16cid:durableId="162936542">
    <w:abstractNumId w:val="60"/>
  </w:num>
  <w:num w:numId="6" w16cid:durableId="529953717">
    <w:abstractNumId w:val="94"/>
  </w:num>
  <w:num w:numId="7" w16cid:durableId="838736339">
    <w:abstractNumId w:val="16"/>
  </w:num>
  <w:num w:numId="8" w16cid:durableId="1869295783">
    <w:abstractNumId w:val="36"/>
  </w:num>
  <w:num w:numId="9" w16cid:durableId="895550202">
    <w:abstractNumId w:val="29"/>
  </w:num>
  <w:num w:numId="10" w16cid:durableId="1540514757">
    <w:abstractNumId w:val="93"/>
  </w:num>
  <w:num w:numId="11" w16cid:durableId="994839649">
    <w:abstractNumId w:val="3"/>
  </w:num>
  <w:num w:numId="12" w16cid:durableId="561215003">
    <w:abstractNumId w:val="37"/>
  </w:num>
  <w:num w:numId="13" w16cid:durableId="1189292943">
    <w:abstractNumId w:val="86"/>
  </w:num>
  <w:num w:numId="14" w16cid:durableId="1402949664">
    <w:abstractNumId w:val="88"/>
  </w:num>
  <w:num w:numId="15" w16cid:durableId="438569343">
    <w:abstractNumId w:val="67"/>
  </w:num>
  <w:num w:numId="16" w16cid:durableId="1828400514">
    <w:abstractNumId w:val="63"/>
  </w:num>
  <w:num w:numId="17" w16cid:durableId="275985250">
    <w:abstractNumId w:val="50"/>
  </w:num>
  <w:num w:numId="18" w16cid:durableId="2107186737">
    <w:abstractNumId w:val="33"/>
  </w:num>
  <w:num w:numId="19" w16cid:durableId="90205661">
    <w:abstractNumId w:val="56"/>
  </w:num>
  <w:num w:numId="20" w16cid:durableId="409158653">
    <w:abstractNumId w:val="53"/>
  </w:num>
  <w:num w:numId="21" w16cid:durableId="280578632">
    <w:abstractNumId w:val="65"/>
  </w:num>
  <w:num w:numId="22" w16cid:durableId="2004427344">
    <w:abstractNumId w:val="31"/>
  </w:num>
  <w:num w:numId="23" w16cid:durableId="47847046">
    <w:abstractNumId w:val="44"/>
  </w:num>
  <w:num w:numId="24" w16cid:durableId="1070077524">
    <w:abstractNumId w:val="69"/>
  </w:num>
  <w:num w:numId="25" w16cid:durableId="1413040060">
    <w:abstractNumId w:val="45"/>
  </w:num>
  <w:num w:numId="26" w16cid:durableId="886381381">
    <w:abstractNumId w:val="47"/>
  </w:num>
  <w:num w:numId="27" w16cid:durableId="1384521360">
    <w:abstractNumId w:val="107"/>
  </w:num>
  <w:num w:numId="28" w16cid:durableId="870414752">
    <w:abstractNumId w:val="68"/>
  </w:num>
  <w:num w:numId="29" w16cid:durableId="1026640409">
    <w:abstractNumId w:val="46"/>
  </w:num>
  <w:num w:numId="30" w16cid:durableId="1915122981">
    <w:abstractNumId w:val="26"/>
  </w:num>
  <w:num w:numId="31" w16cid:durableId="1867324152">
    <w:abstractNumId w:val="13"/>
  </w:num>
  <w:num w:numId="32" w16cid:durableId="1452237230">
    <w:abstractNumId w:val="80"/>
  </w:num>
  <w:num w:numId="33" w16cid:durableId="751313556">
    <w:abstractNumId w:val="40"/>
  </w:num>
  <w:num w:numId="34" w16cid:durableId="1320503696">
    <w:abstractNumId w:val="59"/>
  </w:num>
  <w:num w:numId="35" w16cid:durableId="1538660029">
    <w:abstractNumId w:val="75"/>
  </w:num>
  <w:num w:numId="36" w16cid:durableId="256014385">
    <w:abstractNumId w:val="98"/>
  </w:num>
  <w:num w:numId="37" w16cid:durableId="1165434186">
    <w:abstractNumId w:val="39"/>
  </w:num>
  <w:num w:numId="38" w16cid:durableId="1177497536">
    <w:abstractNumId w:val="52"/>
  </w:num>
  <w:num w:numId="39" w16cid:durableId="521482448">
    <w:abstractNumId w:val="23"/>
  </w:num>
  <w:num w:numId="40" w16cid:durableId="1514150003">
    <w:abstractNumId w:val="25"/>
  </w:num>
  <w:num w:numId="41" w16cid:durableId="980037814">
    <w:abstractNumId w:val="49"/>
  </w:num>
  <w:num w:numId="42" w16cid:durableId="76949339">
    <w:abstractNumId w:val="55"/>
  </w:num>
  <w:num w:numId="43" w16cid:durableId="15082916">
    <w:abstractNumId w:val="87"/>
  </w:num>
  <w:num w:numId="44" w16cid:durableId="1058283701">
    <w:abstractNumId w:val="17"/>
  </w:num>
  <w:num w:numId="45" w16cid:durableId="149639370">
    <w:abstractNumId w:val="9"/>
  </w:num>
  <w:num w:numId="46" w16cid:durableId="772827232">
    <w:abstractNumId w:val="19"/>
  </w:num>
  <w:num w:numId="47" w16cid:durableId="2126921575">
    <w:abstractNumId w:val="106"/>
  </w:num>
  <w:num w:numId="48" w16cid:durableId="210003967">
    <w:abstractNumId w:val="8"/>
  </w:num>
  <w:num w:numId="49" w16cid:durableId="1698849425">
    <w:abstractNumId w:val="95"/>
  </w:num>
  <w:num w:numId="50" w16cid:durableId="628978495">
    <w:abstractNumId w:val="38"/>
  </w:num>
  <w:num w:numId="51" w16cid:durableId="382602029">
    <w:abstractNumId w:val="100"/>
  </w:num>
  <w:num w:numId="52" w16cid:durableId="13070453">
    <w:abstractNumId w:val="11"/>
  </w:num>
  <w:num w:numId="53" w16cid:durableId="370307589">
    <w:abstractNumId w:val="24"/>
  </w:num>
  <w:num w:numId="54" w16cid:durableId="1995601710">
    <w:abstractNumId w:val="104"/>
  </w:num>
  <w:num w:numId="55" w16cid:durableId="34895538">
    <w:abstractNumId w:val="20"/>
  </w:num>
  <w:num w:numId="56" w16cid:durableId="1321232375">
    <w:abstractNumId w:val="57"/>
  </w:num>
  <w:num w:numId="57" w16cid:durableId="1152061249">
    <w:abstractNumId w:val="64"/>
  </w:num>
  <w:num w:numId="58" w16cid:durableId="1697383741">
    <w:abstractNumId w:val="2"/>
  </w:num>
  <w:num w:numId="59" w16cid:durableId="912006348">
    <w:abstractNumId w:val="51"/>
  </w:num>
  <w:num w:numId="60" w16cid:durableId="1967659666">
    <w:abstractNumId w:val="76"/>
  </w:num>
  <w:num w:numId="61" w16cid:durableId="305547022">
    <w:abstractNumId w:val="15"/>
  </w:num>
  <w:num w:numId="62" w16cid:durableId="382484072">
    <w:abstractNumId w:val="102"/>
  </w:num>
  <w:num w:numId="63" w16cid:durableId="1494759287">
    <w:abstractNumId w:val="41"/>
  </w:num>
  <w:num w:numId="64" w16cid:durableId="332614527">
    <w:abstractNumId w:val="66"/>
  </w:num>
  <w:num w:numId="65" w16cid:durableId="517937971">
    <w:abstractNumId w:val="35"/>
  </w:num>
  <w:num w:numId="66" w16cid:durableId="826898642">
    <w:abstractNumId w:val="5"/>
  </w:num>
  <w:num w:numId="67" w16cid:durableId="1495142393">
    <w:abstractNumId w:val="79"/>
  </w:num>
  <w:num w:numId="68" w16cid:durableId="1867594099">
    <w:abstractNumId w:val="1"/>
  </w:num>
  <w:num w:numId="69" w16cid:durableId="990984165">
    <w:abstractNumId w:val="62"/>
  </w:num>
  <w:num w:numId="70" w16cid:durableId="2141804015">
    <w:abstractNumId w:val="72"/>
  </w:num>
  <w:num w:numId="71" w16cid:durableId="1987778381">
    <w:abstractNumId w:val="30"/>
  </w:num>
  <w:num w:numId="72" w16cid:durableId="255674769">
    <w:abstractNumId w:val="58"/>
  </w:num>
  <w:num w:numId="73" w16cid:durableId="2043550106">
    <w:abstractNumId w:val="89"/>
  </w:num>
  <w:num w:numId="74" w16cid:durableId="1412509799">
    <w:abstractNumId w:val="84"/>
  </w:num>
  <w:num w:numId="75" w16cid:durableId="259220701">
    <w:abstractNumId w:val="81"/>
  </w:num>
  <w:num w:numId="76" w16cid:durableId="1076853919">
    <w:abstractNumId w:val="73"/>
  </w:num>
  <w:num w:numId="77" w16cid:durableId="762188950">
    <w:abstractNumId w:val="99"/>
  </w:num>
  <w:num w:numId="78" w16cid:durableId="1676222285">
    <w:abstractNumId w:val="70"/>
  </w:num>
  <w:num w:numId="79" w16cid:durableId="330916785">
    <w:abstractNumId w:val="97"/>
  </w:num>
  <w:num w:numId="80" w16cid:durableId="1508330681">
    <w:abstractNumId w:val="101"/>
  </w:num>
  <w:num w:numId="81" w16cid:durableId="531963627">
    <w:abstractNumId w:val="83"/>
  </w:num>
  <w:num w:numId="82" w16cid:durableId="1321664643">
    <w:abstractNumId w:val="10"/>
  </w:num>
  <w:num w:numId="83" w16cid:durableId="1573806090">
    <w:abstractNumId w:val="103"/>
  </w:num>
  <w:num w:numId="84" w16cid:durableId="699747688">
    <w:abstractNumId w:val="54"/>
  </w:num>
  <w:num w:numId="85" w16cid:durableId="1525243507">
    <w:abstractNumId w:val="85"/>
  </w:num>
  <w:num w:numId="86" w16cid:durableId="888958269">
    <w:abstractNumId w:val="74"/>
  </w:num>
  <w:num w:numId="87" w16cid:durableId="320737087">
    <w:abstractNumId w:val="92"/>
  </w:num>
  <w:num w:numId="88" w16cid:durableId="278534373">
    <w:abstractNumId w:val="61"/>
  </w:num>
  <w:num w:numId="89" w16cid:durableId="1329942135">
    <w:abstractNumId w:val="71"/>
  </w:num>
  <w:num w:numId="90" w16cid:durableId="2008704183">
    <w:abstractNumId w:val="22"/>
  </w:num>
  <w:num w:numId="91" w16cid:durableId="12613477">
    <w:abstractNumId w:val="6"/>
  </w:num>
  <w:num w:numId="92" w16cid:durableId="562257886">
    <w:abstractNumId w:val="77"/>
  </w:num>
  <w:num w:numId="93" w16cid:durableId="296881655">
    <w:abstractNumId w:val="28"/>
  </w:num>
  <w:num w:numId="94" w16cid:durableId="1731464639">
    <w:abstractNumId w:val="14"/>
  </w:num>
  <w:num w:numId="95" w16cid:durableId="286473031">
    <w:abstractNumId w:val="32"/>
  </w:num>
  <w:num w:numId="96" w16cid:durableId="1526554912">
    <w:abstractNumId w:val="27"/>
  </w:num>
  <w:num w:numId="97" w16cid:durableId="1250387697">
    <w:abstractNumId w:val="43"/>
  </w:num>
  <w:num w:numId="98" w16cid:durableId="1912079361">
    <w:abstractNumId w:val="4"/>
  </w:num>
  <w:num w:numId="99" w16cid:durableId="1214392464">
    <w:abstractNumId w:val="18"/>
  </w:num>
  <w:num w:numId="100" w16cid:durableId="1253271874">
    <w:abstractNumId w:val="91"/>
  </w:num>
  <w:num w:numId="101" w16cid:durableId="1443063776">
    <w:abstractNumId w:val="78"/>
  </w:num>
  <w:num w:numId="102" w16cid:durableId="1537809944">
    <w:abstractNumId w:val="34"/>
  </w:num>
  <w:num w:numId="103" w16cid:durableId="726951622">
    <w:abstractNumId w:val="105"/>
  </w:num>
  <w:num w:numId="104" w16cid:durableId="2078674057">
    <w:abstractNumId w:val="48"/>
  </w:num>
  <w:num w:numId="105" w16cid:durableId="398748484">
    <w:abstractNumId w:val="42"/>
  </w:num>
  <w:num w:numId="106" w16cid:durableId="1628773567">
    <w:abstractNumId w:val="7"/>
  </w:num>
  <w:num w:numId="107" w16cid:durableId="100494610">
    <w:abstractNumId w:val="12"/>
  </w:num>
  <w:num w:numId="108" w16cid:durableId="592978996">
    <w:abstractNumId w:val="0"/>
  </w:num>
  <w:num w:numId="109" w16cid:durableId="88429351">
    <w:abstractNumId w:val="96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dirty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71"/>
    <w:rsid w:val="0000073A"/>
    <w:rsid w:val="00000A43"/>
    <w:rsid w:val="0000138D"/>
    <w:rsid w:val="0000275E"/>
    <w:rsid w:val="00006434"/>
    <w:rsid w:val="0000779A"/>
    <w:rsid w:val="00010CA4"/>
    <w:rsid w:val="00010F08"/>
    <w:rsid w:val="00012D8E"/>
    <w:rsid w:val="00013A98"/>
    <w:rsid w:val="0001723D"/>
    <w:rsid w:val="0002380C"/>
    <w:rsid w:val="00031560"/>
    <w:rsid w:val="00035593"/>
    <w:rsid w:val="0003582B"/>
    <w:rsid w:val="00035A63"/>
    <w:rsid w:val="000417F0"/>
    <w:rsid w:val="00041C20"/>
    <w:rsid w:val="00043594"/>
    <w:rsid w:val="000436B6"/>
    <w:rsid w:val="00044A58"/>
    <w:rsid w:val="00046864"/>
    <w:rsid w:val="00047707"/>
    <w:rsid w:val="00050FD0"/>
    <w:rsid w:val="00051417"/>
    <w:rsid w:val="00053FAF"/>
    <w:rsid w:val="000549BA"/>
    <w:rsid w:val="00055301"/>
    <w:rsid w:val="00055A1F"/>
    <w:rsid w:val="000606B6"/>
    <w:rsid w:val="00060DD6"/>
    <w:rsid w:val="00060FE1"/>
    <w:rsid w:val="00063116"/>
    <w:rsid w:val="00064D96"/>
    <w:rsid w:val="000654C2"/>
    <w:rsid w:val="00065A76"/>
    <w:rsid w:val="00071A4F"/>
    <w:rsid w:val="000731BD"/>
    <w:rsid w:val="00073229"/>
    <w:rsid w:val="0007430C"/>
    <w:rsid w:val="00082639"/>
    <w:rsid w:val="000827A0"/>
    <w:rsid w:val="00085473"/>
    <w:rsid w:val="000867A3"/>
    <w:rsid w:val="000869AF"/>
    <w:rsid w:val="00086C4C"/>
    <w:rsid w:val="00090A74"/>
    <w:rsid w:val="00095598"/>
    <w:rsid w:val="00097A67"/>
    <w:rsid w:val="000A0E86"/>
    <w:rsid w:val="000A15C3"/>
    <w:rsid w:val="000A1F71"/>
    <w:rsid w:val="000A29D0"/>
    <w:rsid w:val="000A4F44"/>
    <w:rsid w:val="000A6189"/>
    <w:rsid w:val="000A70F8"/>
    <w:rsid w:val="000B1BA9"/>
    <w:rsid w:val="000B28B4"/>
    <w:rsid w:val="000B3689"/>
    <w:rsid w:val="000B59B4"/>
    <w:rsid w:val="000B7645"/>
    <w:rsid w:val="000C10C5"/>
    <w:rsid w:val="000C2FDB"/>
    <w:rsid w:val="000C484C"/>
    <w:rsid w:val="000C6E48"/>
    <w:rsid w:val="000C7043"/>
    <w:rsid w:val="000D03EF"/>
    <w:rsid w:val="000D28D5"/>
    <w:rsid w:val="000E0053"/>
    <w:rsid w:val="000E16EB"/>
    <w:rsid w:val="000E1ECC"/>
    <w:rsid w:val="000F2A61"/>
    <w:rsid w:val="000F2F9E"/>
    <w:rsid w:val="000F3A5C"/>
    <w:rsid w:val="000F5067"/>
    <w:rsid w:val="000F6A20"/>
    <w:rsid w:val="000F7477"/>
    <w:rsid w:val="000F7EF1"/>
    <w:rsid w:val="00100D78"/>
    <w:rsid w:val="00100E53"/>
    <w:rsid w:val="00101746"/>
    <w:rsid w:val="00103660"/>
    <w:rsid w:val="00106FFD"/>
    <w:rsid w:val="0011251F"/>
    <w:rsid w:val="00112F53"/>
    <w:rsid w:val="0011421D"/>
    <w:rsid w:val="00117446"/>
    <w:rsid w:val="00120A4A"/>
    <w:rsid w:val="00123A27"/>
    <w:rsid w:val="00127C43"/>
    <w:rsid w:val="00130CF9"/>
    <w:rsid w:val="00133A6C"/>
    <w:rsid w:val="00133DD3"/>
    <w:rsid w:val="00135EAB"/>
    <w:rsid w:val="001375EE"/>
    <w:rsid w:val="0014073E"/>
    <w:rsid w:val="00142329"/>
    <w:rsid w:val="001446B8"/>
    <w:rsid w:val="00147418"/>
    <w:rsid w:val="00147DA3"/>
    <w:rsid w:val="0015151D"/>
    <w:rsid w:val="00154848"/>
    <w:rsid w:val="00154CCD"/>
    <w:rsid w:val="00156BE5"/>
    <w:rsid w:val="0015722A"/>
    <w:rsid w:val="001575B4"/>
    <w:rsid w:val="00160471"/>
    <w:rsid w:val="001607DD"/>
    <w:rsid w:val="001626D5"/>
    <w:rsid w:val="0016280D"/>
    <w:rsid w:val="00162D6D"/>
    <w:rsid w:val="001653F5"/>
    <w:rsid w:val="001662D2"/>
    <w:rsid w:val="0017292B"/>
    <w:rsid w:val="001738A7"/>
    <w:rsid w:val="00177DCC"/>
    <w:rsid w:val="0017EEEE"/>
    <w:rsid w:val="00185FE6"/>
    <w:rsid w:val="00187708"/>
    <w:rsid w:val="00191633"/>
    <w:rsid w:val="001916C8"/>
    <w:rsid w:val="00192242"/>
    <w:rsid w:val="00192EA1"/>
    <w:rsid w:val="00193BC0"/>
    <w:rsid w:val="00195D67"/>
    <w:rsid w:val="001A0FBC"/>
    <w:rsid w:val="001A14FD"/>
    <w:rsid w:val="001A52C9"/>
    <w:rsid w:val="001A5987"/>
    <w:rsid w:val="001A59BD"/>
    <w:rsid w:val="001A7DBA"/>
    <w:rsid w:val="001B1977"/>
    <w:rsid w:val="001B2F0A"/>
    <w:rsid w:val="001B3D34"/>
    <w:rsid w:val="001B6CF7"/>
    <w:rsid w:val="001C098B"/>
    <w:rsid w:val="001C23B3"/>
    <w:rsid w:val="001C4E05"/>
    <w:rsid w:val="001C55B0"/>
    <w:rsid w:val="001C62E7"/>
    <w:rsid w:val="001C7DE6"/>
    <w:rsid w:val="001D073E"/>
    <w:rsid w:val="001E1026"/>
    <w:rsid w:val="001E3CFF"/>
    <w:rsid w:val="001E43CE"/>
    <w:rsid w:val="001E59DC"/>
    <w:rsid w:val="001E693D"/>
    <w:rsid w:val="001E6DBD"/>
    <w:rsid w:val="001F127B"/>
    <w:rsid w:val="001F1FAE"/>
    <w:rsid w:val="001F2DB4"/>
    <w:rsid w:val="001F36AA"/>
    <w:rsid w:val="001F4D70"/>
    <w:rsid w:val="001F4ED5"/>
    <w:rsid w:val="001F5EF0"/>
    <w:rsid w:val="001F6245"/>
    <w:rsid w:val="00200517"/>
    <w:rsid w:val="0020249E"/>
    <w:rsid w:val="002056F4"/>
    <w:rsid w:val="00207E78"/>
    <w:rsid w:val="00210E7F"/>
    <w:rsid w:val="00216F91"/>
    <w:rsid w:val="0021765D"/>
    <w:rsid w:val="00223455"/>
    <w:rsid w:val="002241DA"/>
    <w:rsid w:val="00225C87"/>
    <w:rsid w:val="002276C9"/>
    <w:rsid w:val="00227C33"/>
    <w:rsid w:val="00227F59"/>
    <w:rsid w:val="00230858"/>
    <w:rsid w:val="002309B7"/>
    <w:rsid w:val="0023113C"/>
    <w:rsid w:val="00231ECE"/>
    <w:rsid w:val="00232AA2"/>
    <w:rsid w:val="002331CF"/>
    <w:rsid w:val="00233C54"/>
    <w:rsid w:val="002346D9"/>
    <w:rsid w:val="002375DC"/>
    <w:rsid w:val="00240E9D"/>
    <w:rsid w:val="002423A5"/>
    <w:rsid w:val="002530C8"/>
    <w:rsid w:val="0025589C"/>
    <w:rsid w:val="00255955"/>
    <w:rsid w:val="00255DCB"/>
    <w:rsid w:val="00257B9C"/>
    <w:rsid w:val="00260B69"/>
    <w:rsid w:val="002632A0"/>
    <w:rsid w:val="0026370C"/>
    <w:rsid w:val="00264CA0"/>
    <w:rsid w:val="00266811"/>
    <w:rsid w:val="00271F5B"/>
    <w:rsid w:val="00273C35"/>
    <w:rsid w:val="00275378"/>
    <w:rsid w:val="0027669E"/>
    <w:rsid w:val="0028006B"/>
    <w:rsid w:val="00280F6C"/>
    <w:rsid w:val="00283E95"/>
    <w:rsid w:val="00291723"/>
    <w:rsid w:val="002924BB"/>
    <w:rsid w:val="00295A73"/>
    <w:rsid w:val="002975D0"/>
    <w:rsid w:val="002A1883"/>
    <w:rsid w:val="002A4BEB"/>
    <w:rsid w:val="002A686F"/>
    <w:rsid w:val="002A6AFB"/>
    <w:rsid w:val="002B0CAF"/>
    <w:rsid w:val="002B231A"/>
    <w:rsid w:val="002B4CF8"/>
    <w:rsid w:val="002B71B8"/>
    <w:rsid w:val="002C2304"/>
    <w:rsid w:val="002C3897"/>
    <w:rsid w:val="002C4BCB"/>
    <w:rsid w:val="002C4DA4"/>
    <w:rsid w:val="002C57C7"/>
    <w:rsid w:val="002C6CD9"/>
    <w:rsid w:val="002C7532"/>
    <w:rsid w:val="002D08EB"/>
    <w:rsid w:val="002D1158"/>
    <w:rsid w:val="002D17DC"/>
    <w:rsid w:val="002D199E"/>
    <w:rsid w:val="002D3DA7"/>
    <w:rsid w:val="002D4CE7"/>
    <w:rsid w:val="002D5010"/>
    <w:rsid w:val="002D50EB"/>
    <w:rsid w:val="002D7900"/>
    <w:rsid w:val="002E25A0"/>
    <w:rsid w:val="002E42E1"/>
    <w:rsid w:val="002E590E"/>
    <w:rsid w:val="002E69B4"/>
    <w:rsid w:val="002F53F5"/>
    <w:rsid w:val="002F5F08"/>
    <w:rsid w:val="002F688E"/>
    <w:rsid w:val="002F75E0"/>
    <w:rsid w:val="003014AB"/>
    <w:rsid w:val="0030308B"/>
    <w:rsid w:val="003036CF"/>
    <w:rsid w:val="00303A2B"/>
    <w:rsid w:val="003057DF"/>
    <w:rsid w:val="00314AD6"/>
    <w:rsid w:val="00314DE0"/>
    <w:rsid w:val="00315338"/>
    <w:rsid w:val="00317993"/>
    <w:rsid w:val="003211D1"/>
    <w:rsid w:val="003216D8"/>
    <w:rsid w:val="00322048"/>
    <w:rsid w:val="00323C3B"/>
    <w:rsid w:val="00325E10"/>
    <w:rsid w:val="00327DCB"/>
    <w:rsid w:val="00330438"/>
    <w:rsid w:val="0033103A"/>
    <w:rsid w:val="00331DEA"/>
    <w:rsid w:val="00335F91"/>
    <w:rsid w:val="00340D76"/>
    <w:rsid w:val="00345CC5"/>
    <w:rsid w:val="00346857"/>
    <w:rsid w:val="003474AE"/>
    <w:rsid w:val="00350694"/>
    <w:rsid w:val="003532A3"/>
    <w:rsid w:val="0035364D"/>
    <w:rsid w:val="0035387E"/>
    <w:rsid w:val="0036184E"/>
    <w:rsid w:val="00361A6A"/>
    <w:rsid w:val="0036760C"/>
    <w:rsid w:val="003715C2"/>
    <w:rsid w:val="00373983"/>
    <w:rsid w:val="00374976"/>
    <w:rsid w:val="00376ED0"/>
    <w:rsid w:val="00377CFC"/>
    <w:rsid w:val="0038014D"/>
    <w:rsid w:val="0038609A"/>
    <w:rsid w:val="00386D8B"/>
    <w:rsid w:val="00390AF8"/>
    <w:rsid w:val="003916EE"/>
    <w:rsid w:val="003933F4"/>
    <w:rsid w:val="00393E8C"/>
    <w:rsid w:val="003A2694"/>
    <w:rsid w:val="003A2DAB"/>
    <w:rsid w:val="003A3B9C"/>
    <w:rsid w:val="003A4663"/>
    <w:rsid w:val="003A68F0"/>
    <w:rsid w:val="003B3A12"/>
    <w:rsid w:val="003B512A"/>
    <w:rsid w:val="003C3A6C"/>
    <w:rsid w:val="003C77E9"/>
    <w:rsid w:val="003D3085"/>
    <w:rsid w:val="003E1F4B"/>
    <w:rsid w:val="003E3B05"/>
    <w:rsid w:val="003E6475"/>
    <w:rsid w:val="003E736C"/>
    <w:rsid w:val="003F17E7"/>
    <w:rsid w:val="003F469A"/>
    <w:rsid w:val="00400874"/>
    <w:rsid w:val="00401041"/>
    <w:rsid w:val="00401235"/>
    <w:rsid w:val="0040170A"/>
    <w:rsid w:val="00401F42"/>
    <w:rsid w:val="0040361F"/>
    <w:rsid w:val="004049F7"/>
    <w:rsid w:val="00405722"/>
    <w:rsid w:val="0040781E"/>
    <w:rsid w:val="00411FFF"/>
    <w:rsid w:val="004141CF"/>
    <w:rsid w:val="0041428F"/>
    <w:rsid w:val="00414FA2"/>
    <w:rsid w:val="004201C1"/>
    <w:rsid w:val="00422B5D"/>
    <w:rsid w:val="00422D31"/>
    <w:rsid w:val="00423967"/>
    <w:rsid w:val="00423B39"/>
    <w:rsid w:val="00423CCF"/>
    <w:rsid w:val="00424A1B"/>
    <w:rsid w:val="00425E6D"/>
    <w:rsid w:val="00430238"/>
    <w:rsid w:val="00432DB8"/>
    <w:rsid w:val="00433F36"/>
    <w:rsid w:val="00442604"/>
    <w:rsid w:val="00446F8F"/>
    <w:rsid w:val="004512A1"/>
    <w:rsid w:val="004512F7"/>
    <w:rsid w:val="00454E10"/>
    <w:rsid w:val="0045658C"/>
    <w:rsid w:val="00460535"/>
    <w:rsid w:val="00460765"/>
    <w:rsid w:val="00462D24"/>
    <w:rsid w:val="00463034"/>
    <w:rsid w:val="00463A77"/>
    <w:rsid w:val="004650FA"/>
    <w:rsid w:val="00466B94"/>
    <w:rsid w:val="00474918"/>
    <w:rsid w:val="00475A9C"/>
    <w:rsid w:val="00482C51"/>
    <w:rsid w:val="00483CC6"/>
    <w:rsid w:val="00485D82"/>
    <w:rsid w:val="00487C49"/>
    <w:rsid w:val="00490767"/>
    <w:rsid w:val="00491A95"/>
    <w:rsid w:val="00492460"/>
    <w:rsid w:val="004950FE"/>
    <w:rsid w:val="00495C71"/>
    <w:rsid w:val="00497A24"/>
    <w:rsid w:val="004A1121"/>
    <w:rsid w:val="004A43CC"/>
    <w:rsid w:val="004A4FE2"/>
    <w:rsid w:val="004A501B"/>
    <w:rsid w:val="004A68D9"/>
    <w:rsid w:val="004A6E09"/>
    <w:rsid w:val="004B0227"/>
    <w:rsid w:val="004B4455"/>
    <w:rsid w:val="004B61B8"/>
    <w:rsid w:val="004B6EB1"/>
    <w:rsid w:val="004C041F"/>
    <w:rsid w:val="004C0CDD"/>
    <w:rsid w:val="004C0D80"/>
    <w:rsid w:val="004C1FE5"/>
    <w:rsid w:val="004C43F3"/>
    <w:rsid w:val="004C4C4C"/>
    <w:rsid w:val="004C4E4C"/>
    <w:rsid w:val="004C563B"/>
    <w:rsid w:val="004D19A2"/>
    <w:rsid w:val="004D2E1F"/>
    <w:rsid w:val="004D4EF7"/>
    <w:rsid w:val="004D5C16"/>
    <w:rsid w:val="004D7B97"/>
    <w:rsid w:val="004E2BB3"/>
    <w:rsid w:val="004E2F52"/>
    <w:rsid w:val="004E36F2"/>
    <w:rsid w:val="004E4D45"/>
    <w:rsid w:val="004E5B35"/>
    <w:rsid w:val="004E6A8A"/>
    <w:rsid w:val="004E6AA7"/>
    <w:rsid w:val="004E7998"/>
    <w:rsid w:val="004F036A"/>
    <w:rsid w:val="004F4908"/>
    <w:rsid w:val="00500C79"/>
    <w:rsid w:val="005039FA"/>
    <w:rsid w:val="00503F44"/>
    <w:rsid w:val="005060AE"/>
    <w:rsid w:val="00506C27"/>
    <w:rsid w:val="0051077F"/>
    <w:rsid w:val="00511B5E"/>
    <w:rsid w:val="005141F4"/>
    <w:rsid w:val="0051535F"/>
    <w:rsid w:val="00515E3F"/>
    <w:rsid w:val="00516A05"/>
    <w:rsid w:val="00520D15"/>
    <w:rsid w:val="00523034"/>
    <w:rsid w:val="005235B8"/>
    <w:rsid w:val="00523666"/>
    <w:rsid w:val="00525E15"/>
    <w:rsid w:val="00527066"/>
    <w:rsid w:val="005274D6"/>
    <w:rsid w:val="0052755B"/>
    <w:rsid w:val="00531395"/>
    <w:rsid w:val="005320F2"/>
    <w:rsid w:val="00543D12"/>
    <w:rsid w:val="005441BA"/>
    <w:rsid w:val="005529A8"/>
    <w:rsid w:val="00553FE7"/>
    <w:rsid w:val="00554A47"/>
    <w:rsid w:val="00554E58"/>
    <w:rsid w:val="0055507F"/>
    <w:rsid w:val="005559B3"/>
    <w:rsid w:val="00557665"/>
    <w:rsid w:val="005614D9"/>
    <w:rsid w:val="00564854"/>
    <w:rsid w:val="00565416"/>
    <w:rsid w:val="00565C20"/>
    <w:rsid w:val="005700F6"/>
    <w:rsid w:val="0057136D"/>
    <w:rsid w:val="005734BA"/>
    <w:rsid w:val="005738EF"/>
    <w:rsid w:val="00574185"/>
    <w:rsid w:val="0057467A"/>
    <w:rsid w:val="005751CF"/>
    <w:rsid w:val="00575781"/>
    <w:rsid w:val="00575C01"/>
    <w:rsid w:val="00577606"/>
    <w:rsid w:val="00582A54"/>
    <w:rsid w:val="00582F2A"/>
    <w:rsid w:val="005840A6"/>
    <w:rsid w:val="0058611B"/>
    <w:rsid w:val="0059109F"/>
    <w:rsid w:val="00591206"/>
    <w:rsid w:val="00594154"/>
    <w:rsid w:val="00595486"/>
    <w:rsid w:val="00595580"/>
    <w:rsid w:val="00596BD8"/>
    <w:rsid w:val="005A0942"/>
    <w:rsid w:val="005A0F43"/>
    <w:rsid w:val="005A1008"/>
    <w:rsid w:val="005A35F9"/>
    <w:rsid w:val="005A3F2C"/>
    <w:rsid w:val="005A5C2F"/>
    <w:rsid w:val="005B0DB5"/>
    <w:rsid w:val="005B37E0"/>
    <w:rsid w:val="005B4DAA"/>
    <w:rsid w:val="005B5501"/>
    <w:rsid w:val="005B5643"/>
    <w:rsid w:val="005B7D5F"/>
    <w:rsid w:val="005C1299"/>
    <w:rsid w:val="005C37F2"/>
    <w:rsid w:val="005C5584"/>
    <w:rsid w:val="005C58A1"/>
    <w:rsid w:val="005C7B3A"/>
    <w:rsid w:val="005D0974"/>
    <w:rsid w:val="005D15EB"/>
    <w:rsid w:val="005D1E68"/>
    <w:rsid w:val="005D69CE"/>
    <w:rsid w:val="005D7E17"/>
    <w:rsid w:val="005D7F11"/>
    <w:rsid w:val="005E0F6C"/>
    <w:rsid w:val="005E2ECF"/>
    <w:rsid w:val="005E3EDA"/>
    <w:rsid w:val="005E4533"/>
    <w:rsid w:val="005F0F0D"/>
    <w:rsid w:val="005F1617"/>
    <w:rsid w:val="005F21B2"/>
    <w:rsid w:val="005F43F0"/>
    <w:rsid w:val="005F55B5"/>
    <w:rsid w:val="005F682A"/>
    <w:rsid w:val="005F7670"/>
    <w:rsid w:val="00603347"/>
    <w:rsid w:val="006071C5"/>
    <w:rsid w:val="006115D4"/>
    <w:rsid w:val="00613FA8"/>
    <w:rsid w:val="00617162"/>
    <w:rsid w:val="0061730C"/>
    <w:rsid w:val="0062064C"/>
    <w:rsid w:val="00624098"/>
    <w:rsid w:val="006278BE"/>
    <w:rsid w:val="00627B9D"/>
    <w:rsid w:val="00630481"/>
    <w:rsid w:val="006309C3"/>
    <w:rsid w:val="0063290D"/>
    <w:rsid w:val="00640E86"/>
    <w:rsid w:val="006414D3"/>
    <w:rsid w:val="00644766"/>
    <w:rsid w:val="00646049"/>
    <w:rsid w:val="006462E6"/>
    <w:rsid w:val="00646964"/>
    <w:rsid w:val="00652752"/>
    <w:rsid w:val="00652867"/>
    <w:rsid w:val="00656ABF"/>
    <w:rsid w:val="00656EE6"/>
    <w:rsid w:val="00663A4E"/>
    <w:rsid w:val="00665071"/>
    <w:rsid w:val="0066585B"/>
    <w:rsid w:val="00665DB4"/>
    <w:rsid w:val="00666C40"/>
    <w:rsid w:val="00666CED"/>
    <w:rsid w:val="00667792"/>
    <w:rsid w:val="0067088B"/>
    <w:rsid w:val="006708DB"/>
    <w:rsid w:val="00670B0F"/>
    <w:rsid w:val="006724E0"/>
    <w:rsid w:val="00676901"/>
    <w:rsid w:val="00680FF5"/>
    <w:rsid w:val="0068319D"/>
    <w:rsid w:val="006838E4"/>
    <w:rsid w:val="00685679"/>
    <w:rsid w:val="00692025"/>
    <w:rsid w:val="006930EE"/>
    <w:rsid w:val="00694A86"/>
    <w:rsid w:val="00695DFB"/>
    <w:rsid w:val="006971A8"/>
    <w:rsid w:val="006978B2"/>
    <w:rsid w:val="006A35F8"/>
    <w:rsid w:val="006A5F00"/>
    <w:rsid w:val="006A78E0"/>
    <w:rsid w:val="006B14C2"/>
    <w:rsid w:val="006B161D"/>
    <w:rsid w:val="006B3376"/>
    <w:rsid w:val="006B3B15"/>
    <w:rsid w:val="006B5F96"/>
    <w:rsid w:val="006C0EB5"/>
    <w:rsid w:val="006C1371"/>
    <w:rsid w:val="006C5A8A"/>
    <w:rsid w:val="006C5B92"/>
    <w:rsid w:val="006C6948"/>
    <w:rsid w:val="006C6F33"/>
    <w:rsid w:val="006C78D7"/>
    <w:rsid w:val="006D22BB"/>
    <w:rsid w:val="006D5C55"/>
    <w:rsid w:val="006D789D"/>
    <w:rsid w:val="006E0079"/>
    <w:rsid w:val="006E5F81"/>
    <w:rsid w:val="006E66B3"/>
    <w:rsid w:val="006F1642"/>
    <w:rsid w:val="006F44C7"/>
    <w:rsid w:val="006F6CA7"/>
    <w:rsid w:val="006F74E0"/>
    <w:rsid w:val="00700FDB"/>
    <w:rsid w:val="007027AD"/>
    <w:rsid w:val="00706C02"/>
    <w:rsid w:val="00707C83"/>
    <w:rsid w:val="00712AEE"/>
    <w:rsid w:val="00713854"/>
    <w:rsid w:val="00714656"/>
    <w:rsid w:val="00715093"/>
    <w:rsid w:val="0071517D"/>
    <w:rsid w:val="00717160"/>
    <w:rsid w:val="00723EB1"/>
    <w:rsid w:val="007266B3"/>
    <w:rsid w:val="00726AD8"/>
    <w:rsid w:val="00727F3F"/>
    <w:rsid w:val="00730E24"/>
    <w:rsid w:val="00731714"/>
    <w:rsid w:val="00731EBB"/>
    <w:rsid w:val="007326DE"/>
    <w:rsid w:val="007419C6"/>
    <w:rsid w:val="007438D7"/>
    <w:rsid w:val="00744C3A"/>
    <w:rsid w:val="00745B3C"/>
    <w:rsid w:val="00745E96"/>
    <w:rsid w:val="007460DC"/>
    <w:rsid w:val="0074763A"/>
    <w:rsid w:val="00747C65"/>
    <w:rsid w:val="007513D7"/>
    <w:rsid w:val="00752634"/>
    <w:rsid w:val="00752FB3"/>
    <w:rsid w:val="007540D8"/>
    <w:rsid w:val="007549AB"/>
    <w:rsid w:val="0075558A"/>
    <w:rsid w:val="00763F42"/>
    <w:rsid w:val="00764BEF"/>
    <w:rsid w:val="00765A58"/>
    <w:rsid w:val="00765CC0"/>
    <w:rsid w:val="00767C76"/>
    <w:rsid w:val="00770D96"/>
    <w:rsid w:val="0077162F"/>
    <w:rsid w:val="00771A6D"/>
    <w:rsid w:val="0077258D"/>
    <w:rsid w:val="00772766"/>
    <w:rsid w:val="00780F66"/>
    <w:rsid w:val="0078192E"/>
    <w:rsid w:val="00781F83"/>
    <w:rsid w:val="007853B2"/>
    <w:rsid w:val="007862F8"/>
    <w:rsid w:val="00791752"/>
    <w:rsid w:val="0079625D"/>
    <w:rsid w:val="007962AF"/>
    <w:rsid w:val="00796677"/>
    <w:rsid w:val="00797FAE"/>
    <w:rsid w:val="007A0FEC"/>
    <w:rsid w:val="007A18C5"/>
    <w:rsid w:val="007A1A71"/>
    <w:rsid w:val="007A23B1"/>
    <w:rsid w:val="007A23D5"/>
    <w:rsid w:val="007A4467"/>
    <w:rsid w:val="007A4923"/>
    <w:rsid w:val="007A52D6"/>
    <w:rsid w:val="007A5891"/>
    <w:rsid w:val="007A6642"/>
    <w:rsid w:val="007A6850"/>
    <w:rsid w:val="007A7B19"/>
    <w:rsid w:val="007B0559"/>
    <w:rsid w:val="007B1960"/>
    <w:rsid w:val="007B19E8"/>
    <w:rsid w:val="007B248F"/>
    <w:rsid w:val="007B3C5E"/>
    <w:rsid w:val="007B5559"/>
    <w:rsid w:val="007C272E"/>
    <w:rsid w:val="007C35A6"/>
    <w:rsid w:val="007C3962"/>
    <w:rsid w:val="007C3B51"/>
    <w:rsid w:val="007C5D9C"/>
    <w:rsid w:val="007D203D"/>
    <w:rsid w:val="007D22EF"/>
    <w:rsid w:val="007D3CA4"/>
    <w:rsid w:val="007D5140"/>
    <w:rsid w:val="007D6487"/>
    <w:rsid w:val="007E30D0"/>
    <w:rsid w:val="007E4A5B"/>
    <w:rsid w:val="007E67B1"/>
    <w:rsid w:val="007F204E"/>
    <w:rsid w:val="007F328C"/>
    <w:rsid w:val="007F7A42"/>
    <w:rsid w:val="00802A76"/>
    <w:rsid w:val="008039AC"/>
    <w:rsid w:val="0080536F"/>
    <w:rsid w:val="008063A7"/>
    <w:rsid w:val="00807557"/>
    <w:rsid w:val="008131F9"/>
    <w:rsid w:val="00816C42"/>
    <w:rsid w:val="00822749"/>
    <w:rsid w:val="00823305"/>
    <w:rsid w:val="008238D7"/>
    <w:rsid w:val="00823B40"/>
    <w:rsid w:val="00825FF5"/>
    <w:rsid w:val="00826C0F"/>
    <w:rsid w:val="00827060"/>
    <w:rsid w:val="00830BE9"/>
    <w:rsid w:val="008343CF"/>
    <w:rsid w:val="0083650E"/>
    <w:rsid w:val="008367BD"/>
    <w:rsid w:val="00837367"/>
    <w:rsid w:val="00837D28"/>
    <w:rsid w:val="00837D52"/>
    <w:rsid w:val="008407EE"/>
    <w:rsid w:val="00841C5F"/>
    <w:rsid w:val="00842484"/>
    <w:rsid w:val="0084288C"/>
    <w:rsid w:val="00845C0D"/>
    <w:rsid w:val="00846707"/>
    <w:rsid w:val="00850804"/>
    <w:rsid w:val="00850A56"/>
    <w:rsid w:val="0085316A"/>
    <w:rsid w:val="0085388C"/>
    <w:rsid w:val="00854C94"/>
    <w:rsid w:val="00855449"/>
    <w:rsid w:val="00855DE0"/>
    <w:rsid w:val="00860253"/>
    <w:rsid w:val="00861DEA"/>
    <w:rsid w:val="008632CC"/>
    <w:rsid w:val="00867D50"/>
    <w:rsid w:val="00871DA2"/>
    <w:rsid w:val="0087391F"/>
    <w:rsid w:val="00875582"/>
    <w:rsid w:val="008756F8"/>
    <w:rsid w:val="0087579F"/>
    <w:rsid w:val="00882421"/>
    <w:rsid w:val="0088390F"/>
    <w:rsid w:val="008854C1"/>
    <w:rsid w:val="00886BDD"/>
    <w:rsid w:val="00887530"/>
    <w:rsid w:val="008953CA"/>
    <w:rsid w:val="00896F6E"/>
    <w:rsid w:val="008A2E86"/>
    <w:rsid w:val="008A3BF9"/>
    <w:rsid w:val="008A41E0"/>
    <w:rsid w:val="008A4615"/>
    <w:rsid w:val="008A794E"/>
    <w:rsid w:val="008A7A27"/>
    <w:rsid w:val="008B6705"/>
    <w:rsid w:val="008B7B6C"/>
    <w:rsid w:val="008C01E9"/>
    <w:rsid w:val="008C417C"/>
    <w:rsid w:val="008C4B6A"/>
    <w:rsid w:val="008C5698"/>
    <w:rsid w:val="008C636C"/>
    <w:rsid w:val="008D1DBF"/>
    <w:rsid w:val="008D1E48"/>
    <w:rsid w:val="008D20BB"/>
    <w:rsid w:val="008D217F"/>
    <w:rsid w:val="008D28C9"/>
    <w:rsid w:val="008D3A97"/>
    <w:rsid w:val="008D50BF"/>
    <w:rsid w:val="008D6A6A"/>
    <w:rsid w:val="008E5784"/>
    <w:rsid w:val="008F17E2"/>
    <w:rsid w:val="008F38B4"/>
    <w:rsid w:val="008F45B4"/>
    <w:rsid w:val="008F4891"/>
    <w:rsid w:val="008F49EC"/>
    <w:rsid w:val="008F551A"/>
    <w:rsid w:val="008F66BE"/>
    <w:rsid w:val="008F7F9A"/>
    <w:rsid w:val="0090277A"/>
    <w:rsid w:val="00904973"/>
    <w:rsid w:val="00904F5E"/>
    <w:rsid w:val="009059F7"/>
    <w:rsid w:val="009062B0"/>
    <w:rsid w:val="00911355"/>
    <w:rsid w:val="00912540"/>
    <w:rsid w:val="00925D43"/>
    <w:rsid w:val="00925FB3"/>
    <w:rsid w:val="009303A3"/>
    <w:rsid w:val="00931AF7"/>
    <w:rsid w:val="00931CBA"/>
    <w:rsid w:val="0093505A"/>
    <w:rsid w:val="00935A95"/>
    <w:rsid w:val="00935DB9"/>
    <w:rsid w:val="009368AB"/>
    <w:rsid w:val="00940E5D"/>
    <w:rsid w:val="0095053C"/>
    <w:rsid w:val="0095080E"/>
    <w:rsid w:val="00950827"/>
    <w:rsid w:val="0095139D"/>
    <w:rsid w:val="00951735"/>
    <w:rsid w:val="00952E8F"/>
    <w:rsid w:val="0095743B"/>
    <w:rsid w:val="009614D0"/>
    <w:rsid w:val="00965DE7"/>
    <w:rsid w:val="00967B78"/>
    <w:rsid w:val="009704A3"/>
    <w:rsid w:val="009716DD"/>
    <w:rsid w:val="00973B42"/>
    <w:rsid w:val="00974AF5"/>
    <w:rsid w:val="00974B2A"/>
    <w:rsid w:val="00975A82"/>
    <w:rsid w:val="00975E82"/>
    <w:rsid w:val="00980038"/>
    <w:rsid w:val="009803D7"/>
    <w:rsid w:val="00980576"/>
    <w:rsid w:val="00980963"/>
    <w:rsid w:val="00980AF2"/>
    <w:rsid w:val="009822C5"/>
    <w:rsid w:val="00986919"/>
    <w:rsid w:val="00990846"/>
    <w:rsid w:val="009925CE"/>
    <w:rsid w:val="0099319F"/>
    <w:rsid w:val="009933E6"/>
    <w:rsid w:val="0099493A"/>
    <w:rsid w:val="00995149"/>
    <w:rsid w:val="009955D8"/>
    <w:rsid w:val="009976D5"/>
    <w:rsid w:val="009A4A69"/>
    <w:rsid w:val="009A6DDB"/>
    <w:rsid w:val="009A7CEA"/>
    <w:rsid w:val="009B2615"/>
    <w:rsid w:val="009B5A85"/>
    <w:rsid w:val="009C03E0"/>
    <w:rsid w:val="009C18F6"/>
    <w:rsid w:val="009C1EB2"/>
    <w:rsid w:val="009C2491"/>
    <w:rsid w:val="009C4E58"/>
    <w:rsid w:val="009C5E6D"/>
    <w:rsid w:val="009C7EBD"/>
    <w:rsid w:val="009D1061"/>
    <w:rsid w:val="009D1DE0"/>
    <w:rsid w:val="009D327C"/>
    <w:rsid w:val="009D34D1"/>
    <w:rsid w:val="009D41F2"/>
    <w:rsid w:val="009D4E5B"/>
    <w:rsid w:val="009D70D9"/>
    <w:rsid w:val="009E06AA"/>
    <w:rsid w:val="009E3569"/>
    <w:rsid w:val="009E3B7C"/>
    <w:rsid w:val="009E4682"/>
    <w:rsid w:val="009E4A0A"/>
    <w:rsid w:val="009F1C02"/>
    <w:rsid w:val="009F34E8"/>
    <w:rsid w:val="009F655B"/>
    <w:rsid w:val="009F6A71"/>
    <w:rsid w:val="00A02440"/>
    <w:rsid w:val="00A02A03"/>
    <w:rsid w:val="00A03615"/>
    <w:rsid w:val="00A05E83"/>
    <w:rsid w:val="00A06049"/>
    <w:rsid w:val="00A15FCA"/>
    <w:rsid w:val="00A244C4"/>
    <w:rsid w:val="00A26B04"/>
    <w:rsid w:val="00A27A4D"/>
    <w:rsid w:val="00A31A76"/>
    <w:rsid w:val="00A32058"/>
    <w:rsid w:val="00A33512"/>
    <w:rsid w:val="00A33EDE"/>
    <w:rsid w:val="00A37183"/>
    <w:rsid w:val="00A41D9F"/>
    <w:rsid w:val="00A43AB8"/>
    <w:rsid w:val="00A445C0"/>
    <w:rsid w:val="00A45AD9"/>
    <w:rsid w:val="00A472C2"/>
    <w:rsid w:val="00A5354A"/>
    <w:rsid w:val="00A53A47"/>
    <w:rsid w:val="00A546CD"/>
    <w:rsid w:val="00A554D9"/>
    <w:rsid w:val="00A55B54"/>
    <w:rsid w:val="00A56B98"/>
    <w:rsid w:val="00A57023"/>
    <w:rsid w:val="00A60EE7"/>
    <w:rsid w:val="00A64ECB"/>
    <w:rsid w:val="00A6666F"/>
    <w:rsid w:val="00A66EB3"/>
    <w:rsid w:val="00A67B10"/>
    <w:rsid w:val="00A703AF"/>
    <w:rsid w:val="00A71FE9"/>
    <w:rsid w:val="00A74016"/>
    <w:rsid w:val="00A7695E"/>
    <w:rsid w:val="00A82B77"/>
    <w:rsid w:val="00A832B1"/>
    <w:rsid w:val="00A8541B"/>
    <w:rsid w:val="00A85B61"/>
    <w:rsid w:val="00A87FD0"/>
    <w:rsid w:val="00A9160E"/>
    <w:rsid w:val="00A91A5B"/>
    <w:rsid w:val="00A93D59"/>
    <w:rsid w:val="00A952BE"/>
    <w:rsid w:val="00A95CDC"/>
    <w:rsid w:val="00A96155"/>
    <w:rsid w:val="00AA78BD"/>
    <w:rsid w:val="00AA7E85"/>
    <w:rsid w:val="00AB2DB7"/>
    <w:rsid w:val="00AC4692"/>
    <w:rsid w:val="00AC6910"/>
    <w:rsid w:val="00AC7054"/>
    <w:rsid w:val="00AC7985"/>
    <w:rsid w:val="00AD2294"/>
    <w:rsid w:val="00AD3F80"/>
    <w:rsid w:val="00AD49AE"/>
    <w:rsid w:val="00AE081B"/>
    <w:rsid w:val="00AE1BE7"/>
    <w:rsid w:val="00AE32D3"/>
    <w:rsid w:val="00AE3A34"/>
    <w:rsid w:val="00AE3BAE"/>
    <w:rsid w:val="00AE6618"/>
    <w:rsid w:val="00AE7F3B"/>
    <w:rsid w:val="00AF20FC"/>
    <w:rsid w:val="00AF3DA7"/>
    <w:rsid w:val="00AF55B3"/>
    <w:rsid w:val="00B01077"/>
    <w:rsid w:val="00B03DF3"/>
    <w:rsid w:val="00B119A9"/>
    <w:rsid w:val="00B13C56"/>
    <w:rsid w:val="00B23BF4"/>
    <w:rsid w:val="00B259B2"/>
    <w:rsid w:val="00B26086"/>
    <w:rsid w:val="00B30645"/>
    <w:rsid w:val="00B31343"/>
    <w:rsid w:val="00B33F58"/>
    <w:rsid w:val="00B33FAA"/>
    <w:rsid w:val="00B4267C"/>
    <w:rsid w:val="00B4293D"/>
    <w:rsid w:val="00B42B0E"/>
    <w:rsid w:val="00B43C90"/>
    <w:rsid w:val="00B464A8"/>
    <w:rsid w:val="00B52471"/>
    <w:rsid w:val="00B52AF3"/>
    <w:rsid w:val="00B5353E"/>
    <w:rsid w:val="00B53D80"/>
    <w:rsid w:val="00B55A6D"/>
    <w:rsid w:val="00B566DB"/>
    <w:rsid w:val="00B566FC"/>
    <w:rsid w:val="00B61504"/>
    <w:rsid w:val="00B6157D"/>
    <w:rsid w:val="00B62304"/>
    <w:rsid w:val="00B62C5F"/>
    <w:rsid w:val="00B6314A"/>
    <w:rsid w:val="00B63767"/>
    <w:rsid w:val="00B65004"/>
    <w:rsid w:val="00B66AA7"/>
    <w:rsid w:val="00B67F7E"/>
    <w:rsid w:val="00B70DA6"/>
    <w:rsid w:val="00B73FE9"/>
    <w:rsid w:val="00B8547A"/>
    <w:rsid w:val="00B8718E"/>
    <w:rsid w:val="00B91118"/>
    <w:rsid w:val="00B9144A"/>
    <w:rsid w:val="00B92F6D"/>
    <w:rsid w:val="00B94B5E"/>
    <w:rsid w:val="00B975CE"/>
    <w:rsid w:val="00BA0BA4"/>
    <w:rsid w:val="00BA40A7"/>
    <w:rsid w:val="00BA5891"/>
    <w:rsid w:val="00BA6559"/>
    <w:rsid w:val="00BB0A31"/>
    <w:rsid w:val="00BB0C7D"/>
    <w:rsid w:val="00BB130F"/>
    <w:rsid w:val="00BB22BB"/>
    <w:rsid w:val="00BB3AE8"/>
    <w:rsid w:val="00BB7121"/>
    <w:rsid w:val="00BB7A53"/>
    <w:rsid w:val="00BC0617"/>
    <w:rsid w:val="00BC09F6"/>
    <w:rsid w:val="00BC1D48"/>
    <w:rsid w:val="00BC2352"/>
    <w:rsid w:val="00BC2671"/>
    <w:rsid w:val="00BC4BEB"/>
    <w:rsid w:val="00BD1736"/>
    <w:rsid w:val="00BD1E7D"/>
    <w:rsid w:val="00BD3B18"/>
    <w:rsid w:val="00BE0222"/>
    <w:rsid w:val="00BE1519"/>
    <w:rsid w:val="00BE2B73"/>
    <w:rsid w:val="00BE2F5A"/>
    <w:rsid w:val="00BE7A02"/>
    <w:rsid w:val="00BF1E87"/>
    <w:rsid w:val="00BF2AE6"/>
    <w:rsid w:val="00C00093"/>
    <w:rsid w:val="00C00D8D"/>
    <w:rsid w:val="00C03C00"/>
    <w:rsid w:val="00C04EA2"/>
    <w:rsid w:val="00C05D66"/>
    <w:rsid w:val="00C1032E"/>
    <w:rsid w:val="00C12116"/>
    <w:rsid w:val="00C12D88"/>
    <w:rsid w:val="00C13656"/>
    <w:rsid w:val="00C16E83"/>
    <w:rsid w:val="00C17715"/>
    <w:rsid w:val="00C214A5"/>
    <w:rsid w:val="00C2229D"/>
    <w:rsid w:val="00C236FF"/>
    <w:rsid w:val="00C276F5"/>
    <w:rsid w:val="00C27856"/>
    <w:rsid w:val="00C32D56"/>
    <w:rsid w:val="00C335AD"/>
    <w:rsid w:val="00C3506A"/>
    <w:rsid w:val="00C358F9"/>
    <w:rsid w:val="00C3619D"/>
    <w:rsid w:val="00C452A5"/>
    <w:rsid w:val="00C52C82"/>
    <w:rsid w:val="00C54DA4"/>
    <w:rsid w:val="00C62B72"/>
    <w:rsid w:val="00C64B68"/>
    <w:rsid w:val="00C66F20"/>
    <w:rsid w:val="00C6725F"/>
    <w:rsid w:val="00C70408"/>
    <w:rsid w:val="00C71DE9"/>
    <w:rsid w:val="00C73C53"/>
    <w:rsid w:val="00C81073"/>
    <w:rsid w:val="00C8162E"/>
    <w:rsid w:val="00C81BBC"/>
    <w:rsid w:val="00C82484"/>
    <w:rsid w:val="00C83422"/>
    <w:rsid w:val="00C83D2C"/>
    <w:rsid w:val="00C84F2E"/>
    <w:rsid w:val="00C86E8C"/>
    <w:rsid w:val="00C87838"/>
    <w:rsid w:val="00C91A97"/>
    <w:rsid w:val="00C92E3A"/>
    <w:rsid w:val="00C93B0E"/>
    <w:rsid w:val="00C959CE"/>
    <w:rsid w:val="00C96B7C"/>
    <w:rsid w:val="00C97F17"/>
    <w:rsid w:val="00CA0183"/>
    <w:rsid w:val="00CA05EF"/>
    <w:rsid w:val="00CA635B"/>
    <w:rsid w:val="00CA7C01"/>
    <w:rsid w:val="00CB29FB"/>
    <w:rsid w:val="00CB3337"/>
    <w:rsid w:val="00CB394E"/>
    <w:rsid w:val="00CB6314"/>
    <w:rsid w:val="00CC0332"/>
    <w:rsid w:val="00CC2B6B"/>
    <w:rsid w:val="00CC3B6C"/>
    <w:rsid w:val="00CC4D4C"/>
    <w:rsid w:val="00CC5A88"/>
    <w:rsid w:val="00CC6AE1"/>
    <w:rsid w:val="00CD0B19"/>
    <w:rsid w:val="00CD3074"/>
    <w:rsid w:val="00CD4535"/>
    <w:rsid w:val="00CD57E3"/>
    <w:rsid w:val="00CD5B81"/>
    <w:rsid w:val="00CE0FF4"/>
    <w:rsid w:val="00CE2EB7"/>
    <w:rsid w:val="00CE3A59"/>
    <w:rsid w:val="00CE4CF6"/>
    <w:rsid w:val="00CE7341"/>
    <w:rsid w:val="00CF0887"/>
    <w:rsid w:val="00CF2CC2"/>
    <w:rsid w:val="00D01650"/>
    <w:rsid w:val="00D071CE"/>
    <w:rsid w:val="00D1048A"/>
    <w:rsid w:val="00D108E3"/>
    <w:rsid w:val="00D115AA"/>
    <w:rsid w:val="00D117A0"/>
    <w:rsid w:val="00D1229E"/>
    <w:rsid w:val="00D14F81"/>
    <w:rsid w:val="00D15320"/>
    <w:rsid w:val="00D2134B"/>
    <w:rsid w:val="00D2432A"/>
    <w:rsid w:val="00D2555A"/>
    <w:rsid w:val="00D265BF"/>
    <w:rsid w:val="00D30BE9"/>
    <w:rsid w:val="00D3415C"/>
    <w:rsid w:val="00D34AE4"/>
    <w:rsid w:val="00D34FEC"/>
    <w:rsid w:val="00D35592"/>
    <w:rsid w:val="00D35BB4"/>
    <w:rsid w:val="00D35F11"/>
    <w:rsid w:val="00D365B3"/>
    <w:rsid w:val="00D41722"/>
    <w:rsid w:val="00D423FB"/>
    <w:rsid w:val="00D4250B"/>
    <w:rsid w:val="00D42584"/>
    <w:rsid w:val="00D44E79"/>
    <w:rsid w:val="00D45E95"/>
    <w:rsid w:val="00D466A1"/>
    <w:rsid w:val="00D54FE3"/>
    <w:rsid w:val="00D550F7"/>
    <w:rsid w:val="00D563DB"/>
    <w:rsid w:val="00D56710"/>
    <w:rsid w:val="00D567F0"/>
    <w:rsid w:val="00D57DEC"/>
    <w:rsid w:val="00D608D0"/>
    <w:rsid w:val="00D63637"/>
    <w:rsid w:val="00D639A8"/>
    <w:rsid w:val="00D6582F"/>
    <w:rsid w:val="00D7084B"/>
    <w:rsid w:val="00D716B2"/>
    <w:rsid w:val="00D7207F"/>
    <w:rsid w:val="00D723CE"/>
    <w:rsid w:val="00D73AF5"/>
    <w:rsid w:val="00D77F30"/>
    <w:rsid w:val="00D82966"/>
    <w:rsid w:val="00D83E9C"/>
    <w:rsid w:val="00D868DB"/>
    <w:rsid w:val="00D86E15"/>
    <w:rsid w:val="00D92124"/>
    <w:rsid w:val="00D93586"/>
    <w:rsid w:val="00D94D4C"/>
    <w:rsid w:val="00D95857"/>
    <w:rsid w:val="00D97A2B"/>
    <w:rsid w:val="00DA1E9C"/>
    <w:rsid w:val="00DA3F7C"/>
    <w:rsid w:val="00DA5006"/>
    <w:rsid w:val="00DA62BE"/>
    <w:rsid w:val="00DA72E2"/>
    <w:rsid w:val="00DB1EAA"/>
    <w:rsid w:val="00DB2751"/>
    <w:rsid w:val="00DB2984"/>
    <w:rsid w:val="00DB5193"/>
    <w:rsid w:val="00DB5CEC"/>
    <w:rsid w:val="00DB7C32"/>
    <w:rsid w:val="00DC279B"/>
    <w:rsid w:val="00DC3960"/>
    <w:rsid w:val="00DD34C2"/>
    <w:rsid w:val="00DD482F"/>
    <w:rsid w:val="00DD5578"/>
    <w:rsid w:val="00DD64DA"/>
    <w:rsid w:val="00DE6270"/>
    <w:rsid w:val="00DE678D"/>
    <w:rsid w:val="00DE7927"/>
    <w:rsid w:val="00DE797D"/>
    <w:rsid w:val="00DF52D4"/>
    <w:rsid w:val="00E01881"/>
    <w:rsid w:val="00E02652"/>
    <w:rsid w:val="00E05DF1"/>
    <w:rsid w:val="00E06AB9"/>
    <w:rsid w:val="00E105B7"/>
    <w:rsid w:val="00E11C63"/>
    <w:rsid w:val="00E12DFD"/>
    <w:rsid w:val="00E154CA"/>
    <w:rsid w:val="00E20D5B"/>
    <w:rsid w:val="00E2478F"/>
    <w:rsid w:val="00E248A7"/>
    <w:rsid w:val="00E24F95"/>
    <w:rsid w:val="00E26964"/>
    <w:rsid w:val="00E26E40"/>
    <w:rsid w:val="00E27FAE"/>
    <w:rsid w:val="00E30982"/>
    <w:rsid w:val="00E31099"/>
    <w:rsid w:val="00E313F3"/>
    <w:rsid w:val="00E31ADC"/>
    <w:rsid w:val="00E341F1"/>
    <w:rsid w:val="00E42DE5"/>
    <w:rsid w:val="00E4480A"/>
    <w:rsid w:val="00E44AD4"/>
    <w:rsid w:val="00E44C95"/>
    <w:rsid w:val="00E44EAA"/>
    <w:rsid w:val="00E4773F"/>
    <w:rsid w:val="00E50C20"/>
    <w:rsid w:val="00E51127"/>
    <w:rsid w:val="00E5266D"/>
    <w:rsid w:val="00E53006"/>
    <w:rsid w:val="00E540DE"/>
    <w:rsid w:val="00E610AC"/>
    <w:rsid w:val="00E61450"/>
    <w:rsid w:val="00E63E4A"/>
    <w:rsid w:val="00E650A3"/>
    <w:rsid w:val="00E651B2"/>
    <w:rsid w:val="00E67B69"/>
    <w:rsid w:val="00E70558"/>
    <w:rsid w:val="00E733B4"/>
    <w:rsid w:val="00E741CA"/>
    <w:rsid w:val="00E770E7"/>
    <w:rsid w:val="00E7792F"/>
    <w:rsid w:val="00E77E4A"/>
    <w:rsid w:val="00E834DE"/>
    <w:rsid w:val="00E83661"/>
    <w:rsid w:val="00E90222"/>
    <w:rsid w:val="00E907BA"/>
    <w:rsid w:val="00E90D67"/>
    <w:rsid w:val="00E9213E"/>
    <w:rsid w:val="00E950B4"/>
    <w:rsid w:val="00E967AC"/>
    <w:rsid w:val="00E9726D"/>
    <w:rsid w:val="00EA1340"/>
    <w:rsid w:val="00EA1971"/>
    <w:rsid w:val="00EA2061"/>
    <w:rsid w:val="00EA3CB6"/>
    <w:rsid w:val="00EA4C58"/>
    <w:rsid w:val="00EA7AD4"/>
    <w:rsid w:val="00EB01FB"/>
    <w:rsid w:val="00EB142C"/>
    <w:rsid w:val="00EB2085"/>
    <w:rsid w:val="00EB59BA"/>
    <w:rsid w:val="00EB76E8"/>
    <w:rsid w:val="00EC223D"/>
    <w:rsid w:val="00EC27C9"/>
    <w:rsid w:val="00EC6D57"/>
    <w:rsid w:val="00EC7F2E"/>
    <w:rsid w:val="00ED1069"/>
    <w:rsid w:val="00ED290C"/>
    <w:rsid w:val="00ED363A"/>
    <w:rsid w:val="00EE1B98"/>
    <w:rsid w:val="00EE281C"/>
    <w:rsid w:val="00EE328F"/>
    <w:rsid w:val="00EE384F"/>
    <w:rsid w:val="00EE3D56"/>
    <w:rsid w:val="00EE4A53"/>
    <w:rsid w:val="00EE6494"/>
    <w:rsid w:val="00EE744A"/>
    <w:rsid w:val="00EE76D1"/>
    <w:rsid w:val="00EF0914"/>
    <w:rsid w:val="00EF0B9E"/>
    <w:rsid w:val="00EF1CEB"/>
    <w:rsid w:val="00EF6EB6"/>
    <w:rsid w:val="00EF7D36"/>
    <w:rsid w:val="00F0105C"/>
    <w:rsid w:val="00F0389D"/>
    <w:rsid w:val="00F04352"/>
    <w:rsid w:val="00F04B71"/>
    <w:rsid w:val="00F0581F"/>
    <w:rsid w:val="00F05FF8"/>
    <w:rsid w:val="00F0647D"/>
    <w:rsid w:val="00F07DAA"/>
    <w:rsid w:val="00F1056D"/>
    <w:rsid w:val="00F108DE"/>
    <w:rsid w:val="00F151C7"/>
    <w:rsid w:val="00F15E58"/>
    <w:rsid w:val="00F15ED4"/>
    <w:rsid w:val="00F169AD"/>
    <w:rsid w:val="00F22C01"/>
    <w:rsid w:val="00F236B4"/>
    <w:rsid w:val="00F23A97"/>
    <w:rsid w:val="00F24A82"/>
    <w:rsid w:val="00F30FE2"/>
    <w:rsid w:val="00F32F52"/>
    <w:rsid w:val="00F36DD7"/>
    <w:rsid w:val="00F3707B"/>
    <w:rsid w:val="00F40423"/>
    <w:rsid w:val="00F41244"/>
    <w:rsid w:val="00F43059"/>
    <w:rsid w:val="00F44DEA"/>
    <w:rsid w:val="00F45B2A"/>
    <w:rsid w:val="00F46CBE"/>
    <w:rsid w:val="00F505BC"/>
    <w:rsid w:val="00F51211"/>
    <w:rsid w:val="00F5130E"/>
    <w:rsid w:val="00F514C1"/>
    <w:rsid w:val="00F51565"/>
    <w:rsid w:val="00F54125"/>
    <w:rsid w:val="00F574A3"/>
    <w:rsid w:val="00F6049B"/>
    <w:rsid w:val="00F61197"/>
    <w:rsid w:val="00F62088"/>
    <w:rsid w:val="00F62F21"/>
    <w:rsid w:val="00F6385B"/>
    <w:rsid w:val="00F64619"/>
    <w:rsid w:val="00F649BD"/>
    <w:rsid w:val="00F64B58"/>
    <w:rsid w:val="00F732CD"/>
    <w:rsid w:val="00F7611F"/>
    <w:rsid w:val="00F76163"/>
    <w:rsid w:val="00F76CA2"/>
    <w:rsid w:val="00F81406"/>
    <w:rsid w:val="00F8335D"/>
    <w:rsid w:val="00F877CB"/>
    <w:rsid w:val="00F87814"/>
    <w:rsid w:val="00F961E4"/>
    <w:rsid w:val="00FA12F8"/>
    <w:rsid w:val="00FA23FA"/>
    <w:rsid w:val="00FA34A6"/>
    <w:rsid w:val="00FA4059"/>
    <w:rsid w:val="00FA586F"/>
    <w:rsid w:val="00FA5BCD"/>
    <w:rsid w:val="00FA5F46"/>
    <w:rsid w:val="00FA7EF5"/>
    <w:rsid w:val="00FB032B"/>
    <w:rsid w:val="00FB0530"/>
    <w:rsid w:val="00FB2905"/>
    <w:rsid w:val="00FB52CA"/>
    <w:rsid w:val="00FB61A6"/>
    <w:rsid w:val="00FB6C7A"/>
    <w:rsid w:val="00FC0CEE"/>
    <w:rsid w:val="00FC3A5D"/>
    <w:rsid w:val="00FC62C8"/>
    <w:rsid w:val="00FD0473"/>
    <w:rsid w:val="00FD0ACE"/>
    <w:rsid w:val="00FD1D87"/>
    <w:rsid w:val="00FD2367"/>
    <w:rsid w:val="00FD4E83"/>
    <w:rsid w:val="00FE221A"/>
    <w:rsid w:val="00FE23B7"/>
    <w:rsid w:val="00FE2D3D"/>
    <w:rsid w:val="00FE3141"/>
    <w:rsid w:val="00FE5C2F"/>
    <w:rsid w:val="00FE6946"/>
    <w:rsid w:val="00FF4034"/>
    <w:rsid w:val="0248CB66"/>
    <w:rsid w:val="030A20F4"/>
    <w:rsid w:val="03116759"/>
    <w:rsid w:val="03D15A70"/>
    <w:rsid w:val="03E96EE1"/>
    <w:rsid w:val="046FF2A7"/>
    <w:rsid w:val="04CA0E3C"/>
    <w:rsid w:val="05B2C0AE"/>
    <w:rsid w:val="06552E98"/>
    <w:rsid w:val="07700918"/>
    <w:rsid w:val="0875DBBC"/>
    <w:rsid w:val="0AAD513C"/>
    <w:rsid w:val="0DEABE69"/>
    <w:rsid w:val="0E34B0D7"/>
    <w:rsid w:val="0F41FECC"/>
    <w:rsid w:val="159FFBC1"/>
    <w:rsid w:val="178E2243"/>
    <w:rsid w:val="17D9B21F"/>
    <w:rsid w:val="1811BBEC"/>
    <w:rsid w:val="185963BE"/>
    <w:rsid w:val="188C2220"/>
    <w:rsid w:val="193EC152"/>
    <w:rsid w:val="19EEB53D"/>
    <w:rsid w:val="1E9A28AB"/>
    <w:rsid w:val="222B39AF"/>
    <w:rsid w:val="2301F259"/>
    <w:rsid w:val="2459F1EE"/>
    <w:rsid w:val="245D6826"/>
    <w:rsid w:val="247516D3"/>
    <w:rsid w:val="2667BE57"/>
    <w:rsid w:val="26C64615"/>
    <w:rsid w:val="2870FE19"/>
    <w:rsid w:val="2E1FDA9B"/>
    <w:rsid w:val="2E959C7E"/>
    <w:rsid w:val="3342C7B8"/>
    <w:rsid w:val="337B924E"/>
    <w:rsid w:val="369ACB06"/>
    <w:rsid w:val="381AEE2B"/>
    <w:rsid w:val="38A34C3B"/>
    <w:rsid w:val="398BAEBE"/>
    <w:rsid w:val="3C9BEBEF"/>
    <w:rsid w:val="3CE9165B"/>
    <w:rsid w:val="3E5A62B1"/>
    <w:rsid w:val="3E9F254A"/>
    <w:rsid w:val="40FAD69E"/>
    <w:rsid w:val="418A4308"/>
    <w:rsid w:val="43CD1543"/>
    <w:rsid w:val="478C4D88"/>
    <w:rsid w:val="47D05049"/>
    <w:rsid w:val="50A3D214"/>
    <w:rsid w:val="534F6337"/>
    <w:rsid w:val="55A80941"/>
    <w:rsid w:val="570B9123"/>
    <w:rsid w:val="571E9F2E"/>
    <w:rsid w:val="583B4090"/>
    <w:rsid w:val="5991F3FD"/>
    <w:rsid w:val="5D9397BE"/>
    <w:rsid w:val="61376ECC"/>
    <w:rsid w:val="61894EFA"/>
    <w:rsid w:val="62A41BE0"/>
    <w:rsid w:val="639806C4"/>
    <w:rsid w:val="63DEAB87"/>
    <w:rsid w:val="64794883"/>
    <w:rsid w:val="65139A35"/>
    <w:rsid w:val="6544A0E0"/>
    <w:rsid w:val="672ACBC2"/>
    <w:rsid w:val="673DBAE1"/>
    <w:rsid w:val="68DC07B0"/>
    <w:rsid w:val="69AAA634"/>
    <w:rsid w:val="6B7E2BE8"/>
    <w:rsid w:val="6C6265D8"/>
    <w:rsid w:val="705A524C"/>
    <w:rsid w:val="70A186A1"/>
    <w:rsid w:val="70A2F9B3"/>
    <w:rsid w:val="7123E8BC"/>
    <w:rsid w:val="71A4B572"/>
    <w:rsid w:val="71CC4D81"/>
    <w:rsid w:val="71F8BA27"/>
    <w:rsid w:val="724F39DB"/>
    <w:rsid w:val="74BAD7DC"/>
    <w:rsid w:val="764971D9"/>
    <w:rsid w:val="7656459A"/>
    <w:rsid w:val="76CEF672"/>
    <w:rsid w:val="7ACE3517"/>
    <w:rsid w:val="7CB632C2"/>
    <w:rsid w:val="7E15BE67"/>
    <w:rsid w:val="7E50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717980"/>
  <w15:chartTrackingRefBased/>
  <w15:docId w15:val="{0FBAABB2-7AAC-44AB-ACCD-29DB3DF9F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63A7"/>
    <w:rPr>
      <w:lang w:eastAsia="pt-BR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numPr>
        <w:numId w:val="2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2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qFormat/>
    <w:pPr>
      <w:keepNext/>
      <w:numPr>
        <w:ilvl w:val="2"/>
        <w:numId w:val="2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numPr>
        <w:ilvl w:val="3"/>
        <w:numId w:val="2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pPr>
      <w:keepNext/>
      <w:numPr>
        <w:ilvl w:val="4"/>
        <w:numId w:val="2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pPr>
      <w:keepNext/>
      <w:numPr>
        <w:ilvl w:val="5"/>
        <w:numId w:val="2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qFormat/>
    <w:pPr>
      <w:keepNext/>
      <w:numPr>
        <w:ilvl w:val="6"/>
        <w:numId w:val="2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qFormat/>
    <w:pPr>
      <w:keepNext/>
      <w:numPr>
        <w:ilvl w:val="7"/>
        <w:numId w:val="2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qFormat/>
    <w:pPr>
      <w:keepNext/>
      <w:numPr>
        <w:ilvl w:val="8"/>
        <w:numId w:val="2"/>
      </w:numPr>
      <w:spacing w:before="80" w:after="60"/>
      <w:outlineLvl w:val="8"/>
    </w:pPr>
    <w:rPr>
      <w:b/>
      <w:i/>
      <w:kern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rsid w:val="00A37183"/>
    <w:pPr>
      <w:keepLines/>
      <w:spacing w:before="80" w:after="80"/>
    </w:pPr>
    <w:rPr>
      <w:sz w:val="24"/>
      <w:szCs w:val="24"/>
    </w:rPr>
  </w:style>
  <w:style w:type="character" w:styleId="FootnoteReference">
    <w:name w:val="footnote reference"/>
    <w:semiHidden/>
    <w:rPr>
      <w:vertAlign w:val="superscript"/>
    </w:rPr>
  </w:style>
  <w:style w:type="character" w:styleId="PageNumber">
    <w:name w:val="page number"/>
    <w:rPr>
      <w:b/>
    </w:rPr>
  </w:style>
  <w:style w:type="paragraph" w:styleId="cabealho-capa" w:customStyle="1">
    <w:name w:val="cabeçalho-capa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ttulo" w:customStyle="1">
    <w:name w:val="capa-título"/>
    <w:basedOn w:val="Heading1"/>
    <w:pPr>
      <w:numPr>
        <w:numId w:val="0"/>
      </w:numPr>
      <w:outlineLvl w:val="9"/>
    </w:pPr>
  </w:style>
  <w:style w:type="paragraph" w:styleId="capa-autor" w:customStyle="1">
    <w:name w:val="capa-autor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local" w:customStyle="1">
    <w:name w:val="capa-local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data" w:customStyle="1">
    <w:name w:val="capa-data"/>
    <w:basedOn w:val="Heading1"/>
    <w:pPr>
      <w:numPr>
        <w:numId w:val="0"/>
      </w:numPr>
      <w:outlineLvl w:val="9"/>
    </w:pPr>
    <w:rPr>
      <w:i/>
      <w:noProof/>
      <w:kern w:val="0"/>
      <w:sz w:val="24"/>
    </w:rPr>
  </w:style>
  <w:style w:type="paragraph" w:styleId="ListBullet">
    <w:name w:val="List Bullet"/>
    <w:basedOn w:val="List"/>
    <w:autoRedefine/>
    <w:pPr>
      <w:numPr>
        <w:numId w:val="5"/>
      </w:numPr>
      <w:tabs>
        <w:tab w:val="clear" w:pos="720"/>
      </w:tabs>
      <w:spacing w:after="160"/>
    </w:pPr>
  </w:style>
  <w:style w:type="paragraph" w:styleId="List">
    <w:name w:val="List"/>
    <w:basedOn w:val="BodyText"/>
    <w:pPr>
      <w:tabs>
        <w:tab w:val="left" w:pos="720"/>
      </w:tabs>
      <w:ind w:left="720" w:hanging="360"/>
    </w:pPr>
  </w:style>
  <w:style w:type="paragraph" w:styleId="Caption">
    <w:name w:val="caption"/>
    <w:basedOn w:val="Normal"/>
    <w:next w:val="BodyText"/>
    <w:qFormat/>
    <w:pPr>
      <w:spacing w:before="120" w:after="160"/>
      <w:jc w:val="center"/>
    </w:pPr>
    <w:rPr>
      <w:i/>
      <w:sz w:val="18"/>
    </w:rPr>
  </w:style>
  <w:style w:type="paragraph" w:styleId="ListNumber">
    <w:name w:val="List Number"/>
    <w:basedOn w:val="List"/>
    <w:autoRedefine/>
    <w:pPr>
      <w:numPr>
        <w:numId w:val="4"/>
      </w:numPr>
      <w:tabs>
        <w:tab w:val="clear" w:pos="720"/>
      </w:tabs>
      <w:spacing w:after="160"/>
      <w:ind w:left="720"/>
    </w:pPr>
  </w:style>
  <w:style w:type="paragraph" w:styleId="Figura" w:customStyle="1">
    <w:name w:val="Figura"/>
    <w:basedOn w:val="BodyText"/>
    <w:next w:val="Caption"/>
    <w:pPr>
      <w:jc w:val="center"/>
    </w:pPr>
  </w:style>
  <w:style w:type="paragraph" w:styleId="ListBullet2">
    <w:name w:val="List Bullet 2"/>
    <w:basedOn w:val="ListBullet"/>
    <w:pPr>
      <w:ind w:left="1080"/>
    </w:pPr>
  </w:style>
  <w:style w:type="paragraph" w:styleId="FootnoteText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FootnoteBase" w:customStyle="1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="200"/>
    </w:pPr>
  </w:style>
  <w:style w:type="paragraph" w:styleId="TOC3">
    <w:name w:val="toc 3"/>
    <w:basedOn w:val="Normal"/>
    <w:next w:val="Normal"/>
    <w:uiPriority w:val="39"/>
    <w:pPr>
      <w:ind w:left="400"/>
    </w:pPr>
  </w:style>
  <w:style w:type="paragraph" w:styleId="TOC4">
    <w:name w:val="toc 4"/>
    <w:basedOn w:val="Normal"/>
    <w:next w:val="Normal"/>
    <w:uiPriority w:val="39"/>
    <w:pPr>
      <w:ind w:left="600"/>
    </w:pPr>
  </w:style>
  <w:style w:type="paragraph" w:styleId="TOC5">
    <w:name w:val="toc 5"/>
    <w:basedOn w:val="Normal"/>
    <w:next w:val="Normal"/>
    <w:uiPriority w:val="39"/>
    <w:pPr>
      <w:ind w:left="800"/>
    </w:pPr>
  </w:style>
  <w:style w:type="paragraph" w:styleId="TOC6">
    <w:name w:val="toc 6"/>
    <w:basedOn w:val="Normal"/>
    <w:next w:val="Normal"/>
    <w:uiPriority w:val="39"/>
    <w:pPr>
      <w:ind w:left="1000"/>
    </w:pPr>
  </w:style>
  <w:style w:type="paragraph" w:styleId="TOC7">
    <w:name w:val="toc 7"/>
    <w:basedOn w:val="Normal"/>
    <w:next w:val="Normal"/>
    <w:uiPriority w:val="39"/>
    <w:pPr>
      <w:ind w:left="1200"/>
    </w:pPr>
  </w:style>
  <w:style w:type="paragraph" w:styleId="TOC8">
    <w:name w:val="toc 8"/>
    <w:basedOn w:val="Normal"/>
    <w:next w:val="Normal"/>
    <w:uiPriority w:val="39"/>
    <w:pPr>
      <w:ind w:left="1400"/>
    </w:pPr>
  </w:style>
  <w:style w:type="paragraph" w:styleId="TOC9">
    <w:name w:val="toc 9"/>
    <w:basedOn w:val="Normal"/>
    <w:next w:val="Normal"/>
    <w:uiPriority w:val="39"/>
    <w:pPr>
      <w:ind w:left="1600"/>
    </w:pPr>
  </w:style>
  <w:style w:type="paragraph" w:styleId="Title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Titulo" w:customStyle="1">
    <w:name w:val="Titulo"/>
    <w:basedOn w:val="Normal"/>
    <w:next w:val="BodyText"/>
    <w:pPr>
      <w:spacing w:after="240"/>
      <w:jc w:val="center"/>
    </w:pPr>
    <w:rPr>
      <w:b/>
      <w:sz w:val="36"/>
    </w:rPr>
  </w:style>
  <w:style w:type="paragraph" w:styleId="ColorfulGrid-Accent11" w:customStyle="1">
    <w:name w:val="Colorful Grid - Accent 11"/>
    <w:basedOn w:val="BodyText"/>
    <w:qFormat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ind w:left="432" w:right="432"/>
    </w:pPr>
  </w:style>
  <w:style w:type="character" w:styleId="Negrito" w:customStyle="1">
    <w:name w:val="Negrito"/>
    <w:rPr>
      <w:rFonts w:ascii="Arial" w:hAnsi="Arial"/>
      <w:b/>
      <w:sz w:val="24"/>
    </w:rPr>
  </w:style>
  <w:style w:type="paragraph" w:styleId="Item" w:customStyle="1">
    <w:name w:val="Item"/>
    <w:basedOn w:val="BodyText"/>
    <w:pPr>
      <w:ind w:left="715" w:hanging="284"/>
    </w:pPr>
  </w:style>
  <w:style w:type="paragraph" w:styleId="parag-item" w:customStyle="1">
    <w:name w:val="parag-item"/>
    <w:basedOn w:val="Item"/>
    <w:pPr>
      <w:ind w:left="680" w:firstLine="0"/>
    </w:pPr>
  </w:style>
  <w:style w:type="paragraph" w:styleId="Descrio" w:customStyle="1">
    <w:name w:val="Descrição"/>
    <w:basedOn w:val="Normal"/>
    <w:next w:val="BodyText"/>
    <w:pPr>
      <w:spacing w:before="60" w:after="60"/>
      <w:ind w:left="864" w:hanging="432"/>
    </w:p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autoRedefine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ListNumber2">
    <w:name w:val="List Number 2"/>
    <w:basedOn w:val="ListNumber"/>
    <w:pPr>
      <w:numPr>
        <w:ilvl w:val="1"/>
      </w:numPr>
      <w:tabs>
        <w:tab w:val="clear" w:pos="1080"/>
      </w:tabs>
      <w:ind w:left="1080" w:hanging="360"/>
    </w:pPr>
  </w:style>
  <w:style w:type="paragraph" w:styleId="Subtitle">
    <w:name w:val="Subtitle"/>
    <w:basedOn w:val="Title"/>
    <w:next w:val="BodyText"/>
    <w:qFormat/>
    <w:pPr>
      <w:spacing w:before="480" w:after="480"/>
    </w:pPr>
    <w:rPr>
      <w:b w:val="0"/>
      <w:i/>
      <w:sz w:val="28"/>
    </w:rPr>
  </w:style>
  <w:style w:type="paragraph" w:styleId="Autor" w:customStyle="1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e">
    <w:name w:val="Date"/>
    <w:basedOn w:val="Normal"/>
    <w:next w:val="Normal"/>
  </w:style>
  <w:style w:type="paragraph" w:styleId="Cdigo" w:customStyle="1">
    <w:name w:val="Código"/>
    <w:basedOn w:val="BodyText"/>
    <w:rPr>
      <w:rFonts w:ascii="Courier New" w:hAnsi="Courier New"/>
      <w:noProof/>
    </w:rPr>
  </w:style>
  <w:style w:type="paragraph" w:styleId="Livre" w:customStyle="1">
    <w:name w:val="Livre"/>
    <w:rPr>
      <w:noProof/>
      <w:lang w:eastAsia="pt-BR"/>
    </w:rPr>
  </w:style>
  <w:style w:type="paragraph" w:styleId="sumrio" w:customStyle="1">
    <w:name w:val="sumário"/>
    <w:basedOn w:val="Heading1"/>
    <w:pPr>
      <w:numPr>
        <w:numId w:val="0"/>
      </w:numPr>
      <w:tabs>
        <w:tab w:val="num" w:pos="648"/>
      </w:tabs>
      <w:ind w:left="284" w:firstLine="6"/>
    </w:pPr>
    <w:rPr>
      <w:i/>
      <w:sz w:val="28"/>
    </w:rPr>
  </w:style>
  <w:style w:type="paragraph" w:styleId="TOCBase" w:customStyle="1">
    <w:name w:val="TOC Base"/>
    <w:basedOn w:val="Normal"/>
    <w:pPr>
      <w:tabs>
        <w:tab w:val="right" w:leader="dot" w:pos="8640"/>
      </w:tabs>
    </w:pPr>
  </w:style>
  <w:style w:type="paragraph" w:styleId="Ttulodecaptulo" w:customStyle="1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styleId="Interface1" w:customStyle="1">
    <w:name w:val="Interface 1"/>
    <w:basedOn w:val="BodyText"/>
    <w:pPr>
      <w:spacing w:after="0"/>
      <w:jc w:val="center"/>
    </w:pPr>
    <w:rPr>
      <w:rFonts w:ascii="Arial" w:hAnsi="Arial"/>
      <w:b/>
      <w:sz w:val="20"/>
    </w:rPr>
  </w:style>
  <w:style w:type="paragraph" w:styleId="Interface2" w:customStyle="1">
    <w:name w:val="Interface 2"/>
    <w:basedOn w:val="Interface1"/>
    <w:rPr>
      <w:b w:val="0"/>
    </w:rPr>
  </w:style>
  <w:style w:type="paragraph" w:styleId="BodyTextIndent">
    <w:name w:val="Body Text Indent"/>
    <w:basedOn w:val="BodyText"/>
    <w:pPr>
      <w:ind w:left="360"/>
    </w:p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Bullet3">
    <w:name w:val="List Bullet 3"/>
    <w:basedOn w:val="ListBullet"/>
    <w:autoRedefine/>
    <w:pPr>
      <w:ind w:left="1440"/>
    </w:p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Number3">
    <w:name w:val="List Number 3"/>
    <w:basedOn w:val="ListNumber"/>
    <w:pPr>
      <w:numPr>
        <w:ilvl w:val="2"/>
      </w:numPr>
      <w:tabs>
        <w:tab w:val="clear" w:pos="1800"/>
      </w:tabs>
      <w:ind w:left="1440" w:hanging="360"/>
    </w:p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paragraph" w:styleId="NormalIndent">
    <w:name w:val="Normal Indent"/>
    <w:basedOn w:val="Normal"/>
    <w:pPr>
      <w:ind w:left="1080"/>
    </w:pPr>
  </w:style>
  <w:style w:type="paragraph" w:styleId="Tabela" w:customStyle="1">
    <w:name w:val="Tabela"/>
    <w:basedOn w:val="BodyText"/>
    <w:pPr>
      <w:keepNext/>
      <w:spacing w:before="40" w:after="40"/>
    </w:pPr>
  </w:style>
  <w:style w:type="paragraph" w:styleId="Caso" w:customStyle="1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styleId="Cdigo-exemplo" w:customStyle="1">
    <w:name w:val="Código-exemplo"/>
    <w:basedOn w:val="Cdigo"/>
    <w:pPr>
      <w:keepNext/>
      <w:spacing w:before="0" w:after="0"/>
    </w:pPr>
    <w:rPr>
      <w:sz w:val="18"/>
    </w:rPr>
  </w:style>
  <w:style w:type="paragraph" w:styleId="Ttulodecapa" w:customStyle="1">
    <w:name w:val="Título de capa"/>
    <w:basedOn w:val="Title"/>
    <w:rPr>
      <w:sz w:val="96"/>
    </w:rPr>
  </w:style>
  <w:style w:type="paragraph" w:styleId="ListNumber4">
    <w:name w:val="List Number 4"/>
    <w:basedOn w:val="ListNumber"/>
    <w:pPr>
      <w:numPr>
        <w:ilvl w:val="3"/>
        <w:numId w:val="3"/>
      </w:numPr>
      <w:tabs>
        <w:tab w:val="num" w:pos="2520"/>
      </w:tabs>
      <w:spacing w:before="0"/>
      <w:ind w:left="1728" w:hanging="648"/>
    </w:pPr>
  </w:style>
  <w:style w:type="paragraph" w:styleId="ListNumber5">
    <w:name w:val="List Number 5"/>
    <w:basedOn w:val="ListNumber"/>
    <w:pPr>
      <w:numPr>
        <w:ilvl w:val="4"/>
        <w:numId w:val="3"/>
      </w:numPr>
      <w:tabs>
        <w:tab w:val="num" w:pos="3240"/>
      </w:tabs>
      <w:spacing w:before="0"/>
      <w:ind w:left="2232" w:hanging="792"/>
    </w:pPr>
  </w:style>
  <w:style w:type="paragraph" w:styleId="Pginaembranco" w:customStyle="1">
    <w:name w:val="Página em branco"/>
    <w:basedOn w:val="Title"/>
    <w:rPr>
      <w:color w:val="C0C0C0"/>
    </w:rPr>
  </w:style>
  <w:style w:type="paragraph" w:styleId="Tabelareduzida" w:customStyle="1">
    <w:name w:val="Tabela reduzida"/>
    <w:basedOn w:val="Tabela"/>
    <w:rPr>
      <w:sz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0F7"/>
    <w:pPr>
      <w:tabs>
        <w:tab w:val="clear" w:pos="187"/>
      </w:tabs>
      <w:spacing w:after="0" w:line="240" w:lineRule="auto"/>
      <w:ind w:left="0" w:firstLine="0"/>
    </w:pPr>
    <w:rPr>
      <w:b/>
      <w:bCs/>
    </w:rPr>
  </w:style>
  <w:style w:type="character" w:styleId="CommentTextChar" w:customStyle="1">
    <w:name w:val="Comment Text Char"/>
    <w:link w:val="CommentText"/>
    <w:semiHidden/>
    <w:rsid w:val="00D550F7"/>
    <w:rPr>
      <w:lang w:val="pt-BR" w:eastAsia="pt-BR"/>
    </w:rPr>
  </w:style>
  <w:style w:type="character" w:styleId="CommentSubjectChar" w:customStyle="1">
    <w:name w:val="Comment Subject Char"/>
    <w:basedOn w:val="CommentTextChar"/>
    <w:link w:val="CommentSubject"/>
    <w:rsid w:val="00D550F7"/>
    <w:rPr>
      <w:lang w:val="pt-BR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0F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D550F7"/>
    <w:rPr>
      <w:rFonts w:ascii="Tahoma" w:hAnsi="Tahoma" w:cs="Tahoma"/>
      <w:sz w:val="16"/>
      <w:szCs w:val="16"/>
      <w:lang w:val="pt-BR" w:eastAsia="pt-BR"/>
    </w:rPr>
  </w:style>
  <w:style w:type="table" w:styleId="TableGrid">
    <w:name w:val="Table Grid"/>
    <w:basedOn w:val="TableNormal"/>
    <w:uiPriority w:val="59"/>
    <w:rsid w:val="00D8296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ColorfulList-Accent11" w:customStyle="1">
    <w:name w:val="Colorful List - Accent 11"/>
    <w:basedOn w:val="Normal"/>
    <w:uiPriority w:val="34"/>
    <w:qFormat/>
    <w:rsid w:val="00CB29FB"/>
    <w:pPr>
      <w:ind w:left="708"/>
    </w:pPr>
  </w:style>
  <w:style w:type="character" w:styleId="Heading5Char" w:customStyle="1">
    <w:name w:val="Heading 5 Char"/>
    <w:link w:val="Heading5"/>
    <w:rsid w:val="00C05D66"/>
    <w:rPr>
      <w:rFonts w:ascii="Arial" w:hAnsi="Arial"/>
      <w:b/>
      <w:kern w:val="28"/>
    </w:rPr>
  </w:style>
  <w:style w:type="character" w:styleId="BodyTextChar" w:customStyle="1">
    <w:name w:val="Body Text Char"/>
    <w:link w:val="BodyText"/>
    <w:rsid w:val="00951735"/>
    <w:rPr>
      <w:sz w:val="24"/>
      <w:szCs w:val="24"/>
    </w:rPr>
  </w:style>
  <w:style w:type="character" w:styleId="Heading6Char" w:customStyle="1">
    <w:name w:val="Heading 6 Char"/>
    <w:link w:val="Heading6"/>
    <w:rsid w:val="008063A7"/>
    <w:rPr>
      <w:rFonts w:ascii="Arial" w:hAnsi="Arial"/>
      <w:b/>
      <w:i/>
      <w:kern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footer" Target="footer2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Siapso%20System\Documentos\ERSw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ERSw.dot</ap:Template>
  <ap:Application>Microsoft Word for the web</ap:Application>
  <ap:DocSecurity>0</ap:DocSecurity>
  <ap:ScaleCrop>false</ap:ScaleCrop>
  <ap:Manager>Wilson Padua</ap:Manager>
  <ap:Company>Praxis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Especificação de Requisitos de Software</dc:title>
  <dc:subject>Praxis 2.0</dc:subject>
  <dc:creator>Geidivan</dc:creator>
  <keywords/>
  <dc:description>Gabarito para Especificação de Requisitos de Software</dc:description>
  <lastModifiedBy>Luiz Fernando Batista Moreira</lastModifiedBy>
  <revision>1135</revision>
  <lastPrinted>1900-01-01T02:00:00.0000000Z</lastPrinted>
  <dcterms:created xsi:type="dcterms:W3CDTF">2025-10-20T23:41:00.0000000Z</dcterms:created>
  <dcterms:modified xsi:type="dcterms:W3CDTF">2025-11-04T12:19:23.3855784Z</dcterms:modified>
</coreProperties>
</file>