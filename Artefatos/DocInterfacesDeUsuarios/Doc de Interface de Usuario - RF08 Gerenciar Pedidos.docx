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34C2" w:rsidR="00DD34C2" w:rsidP="00DD34C2" w:rsidRDefault="00DD34C2" w14:paraId="672A6659" w14:textId="77777777">
      <w:pPr>
        <w:spacing w:line="360" w:lineRule="auto"/>
        <w:rPr>
          <w:rFonts w:ascii="Arial" w:hAnsi="Arial" w:cs="Arial"/>
          <w:sz w:val="24"/>
          <w:szCs w:val="24"/>
        </w:rPr>
      </w:pPr>
      <w:bookmarkStart w:name="_Toc421009965" w:id="0"/>
      <w:bookmarkStart w:name="_Toc421013317" w:id="1"/>
      <w:bookmarkStart w:name="_Toc421098382" w:id="2"/>
    </w:p>
    <w:p w:rsidRPr="00DD34C2" w:rsidR="00DD34C2" w:rsidP="00DD34C2" w:rsidRDefault="00DD34C2" w14:paraId="0A37501D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577606" w:rsidR="00065A76" w:rsidP="00A74016" w:rsidRDefault="00065A76" w14:paraId="319DE2FC" w14:textId="56875AEC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name="_Toc254818273" w:id="3"/>
      <w:bookmarkEnd w:id="0"/>
      <w:bookmarkEnd w:id="1"/>
      <w:bookmarkEnd w:id="2"/>
      <w:r w:rsidRPr="00577606">
        <w:rPr>
          <w:rFonts w:ascii="Times New Roman" w:hAnsi="Times New Roman"/>
        </w:rPr>
        <w:t xml:space="preserve">Interface de usuário </w:t>
      </w:r>
      <w:r w:rsidR="00F46CBE">
        <w:rPr>
          <w:rFonts w:ascii="Times New Roman" w:hAnsi="Times New Roman"/>
        </w:rPr>
        <w:t>&lt;</w:t>
      </w:r>
      <w:r w:rsidR="00A00054">
        <w:rPr>
          <w:rFonts w:ascii="Times New Roman" w:hAnsi="Times New Roman"/>
        </w:rPr>
        <w:t xml:space="preserve">Gerenciar Pedidos </w:t>
      </w:r>
      <w:r w:rsidR="00F46CBE">
        <w:rPr>
          <w:rFonts w:ascii="Times New Roman" w:hAnsi="Times New Roman"/>
        </w:rPr>
        <w:t>&gt;</w:t>
      </w:r>
      <w:bookmarkEnd w:id="3"/>
    </w:p>
    <w:p w:rsidRPr="00A74016" w:rsidR="00065A76" w:rsidP="00A74016" w:rsidRDefault="00065A76" w14:paraId="12CBE099" w14:textId="41BA723D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</w:t>
      </w:r>
      <w:r w:rsidR="00A00054">
        <w:rPr>
          <w:rFonts w:ascii="Times New Roman" w:hAnsi="Times New Roman"/>
        </w:rPr>
        <w:t>ayout</w:t>
      </w:r>
      <w:r w:rsidRPr="00A74016">
        <w:rPr>
          <w:rFonts w:ascii="Times New Roman" w:hAnsi="Times New Roman"/>
        </w:rPr>
        <w:t xml:space="preserve"> sugerido</w:t>
      </w:r>
    </w:p>
    <w:tbl>
      <w:tblPr>
        <w:tblW w:w="87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4"/>
      </w:tblGrid>
      <w:tr w:rsidRPr="00577606" w:rsidR="00065A76" w:rsidTr="00A00054" w14:paraId="46E40D97" w14:textId="77777777">
        <w:trPr>
          <w:trHeight w:val="7694"/>
        </w:trPr>
        <w:tc>
          <w:tcPr>
            <w:tcW w:w="8744" w:type="dxa"/>
          </w:tcPr>
          <w:p w:rsidRPr="00577606" w:rsidR="00065A76" w:rsidP="00A74016" w:rsidRDefault="00A00054" w14:paraId="29654EDC" w14:textId="0C45BA4A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2EDA00FC" wp14:editId="688FF691">
                  <wp:extent cx="2588741" cy="5320030"/>
                  <wp:effectExtent l="0" t="0" r="2540" b="0"/>
                  <wp:docPr id="20934776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930" cy="5336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305FC093" wp14:editId="3EF9586A">
                  <wp:extent cx="2543175" cy="5300679"/>
                  <wp:effectExtent l="0" t="0" r="0" b="0"/>
                  <wp:docPr id="15245729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503" cy="5336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0054" w:rsidP="00A37183" w:rsidRDefault="00A00054" w14:paraId="5DAB6C7B" w14:textId="17D53909">
      <w:pPr>
        <w:pStyle w:val="BodyText"/>
      </w:pPr>
    </w:p>
    <w:p w:rsidR="00A00054" w:rsidRDefault="00A00054" w14:paraId="2CD391E6" w14:textId="77777777">
      <w:pPr>
        <w:rPr>
          <w:sz w:val="24"/>
          <w:szCs w:val="24"/>
        </w:rPr>
      </w:pPr>
      <w:r>
        <w:br w:type="page"/>
      </w:r>
    </w:p>
    <w:tbl>
      <w:tblPr>
        <w:tblStyle w:val="TableGrid"/>
        <w:tblW w:w="8319" w:type="dxa"/>
        <w:tblLook w:val="04A0" w:firstRow="1" w:lastRow="0" w:firstColumn="1" w:lastColumn="0" w:noHBand="0" w:noVBand="1"/>
      </w:tblPr>
      <w:tblGrid>
        <w:gridCol w:w="8319"/>
      </w:tblGrid>
      <w:tr w:rsidR="00A00054" w:rsidTr="00A00054" w14:paraId="5B89CD3B" w14:textId="77777777">
        <w:trPr>
          <w:trHeight w:val="8426"/>
        </w:trPr>
        <w:tc>
          <w:tcPr>
            <w:tcW w:w="8319" w:type="dxa"/>
          </w:tcPr>
          <w:p w:rsidR="00A00054" w:rsidRDefault="00A00054" w14:paraId="1373C644" w14:textId="2F5A71A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2408121" wp14:editId="0D3B1D6E">
                  <wp:extent cx="2419350" cy="5311185"/>
                  <wp:effectExtent l="0" t="0" r="0" b="3810"/>
                  <wp:docPr id="1822989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1589" cy="5338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E0516">
              <w:rPr>
                <w:sz w:val="24"/>
                <w:szCs w:val="24"/>
              </w:rPr>
              <w:t xml:space="preserve">     </w:t>
            </w:r>
            <w:r w:rsidR="003E0516">
              <w:rPr>
                <w:noProof/>
                <w:sz w:val="24"/>
                <w:szCs w:val="24"/>
              </w:rPr>
              <w:drawing>
                <wp:inline distT="0" distB="0" distL="0" distR="0" wp14:anchorId="26EA7357" wp14:editId="4CFDA7F1">
                  <wp:extent cx="2501869" cy="5305102"/>
                  <wp:effectExtent l="0" t="0" r="0" b="0"/>
                  <wp:docPr id="9344370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707" cy="532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0054" w:rsidRDefault="00A00054" w14:paraId="69F9DC91" w14:textId="080B193B">
      <w:pPr>
        <w:rPr>
          <w:sz w:val="24"/>
          <w:szCs w:val="24"/>
        </w:rPr>
      </w:pPr>
    </w:p>
    <w:p w:rsidRPr="00577606" w:rsidR="00044A58" w:rsidP="00A37183" w:rsidRDefault="00044A58" w14:paraId="1883EAD9" w14:textId="401E61CF">
      <w:pPr>
        <w:pStyle w:val="BodyText"/>
      </w:pPr>
    </w:p>
    <w:p w:rsidRPr="00577606" w:rsidR="00065A76" w:rsidRDefault="00065A76" w14:paraId="78294F6A" w14:textId="77777777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577606" w:rsidR="00065A76" w:rsidTr="73FB8140" w14:paraId="02EB378F" w14:textId="77777777">
        <w:trPr>
          <w:trHeight w:val="455"/>
        </w:trPr>
        <w:tc>
          <w:tcPr>
            <w:tcW w:w="9212" w:type="dxa"/>
            <w:tcMar/>
          </w:tcPr>
          <w:p w:rsidRPr="00577606" w:rsidR="00AD49AE" w:rsidP="73FB8140" w:rsidRDefault="00AD49AE" w14:noSpellErr="1" w14:paraId="42D13741" w14:textId="5D8AC91C">
            <w:pPr>
              <w:pStyle w:val="Tabela"/>
              <w:rPr>
                <w:b w:val="0"/>
                <w:bCs w:val="0"/>
                <w:i w:val="0"/>
                <w:iCs w:val="0"/>
              </w:rPr>
            </w:pPr>
            <w:r w:rsidRPr="73FB8140" w:rsidR="32FA73B1">
              <w:rPr>
                <w:b w:val="1"/>
                <w:bCs w:val="1"/>
              </w:rPr>
              <w:t>Anterior:</w:t>
            </w:r>
            <w:r w:rsidR="32FA73B1">
              <w:rPr>
                <w:b w:val="0"/>
                <w:bCs w:val="0"/>
              </w:rPr>
              <w:t xml:space="preserve"> Tela Inicial </w:t>
            </w:r>
            <w:r w:rsidRPr="73FB8140" w:rsidR="32FA73B1">
              <w:rPr>
                <w:b w:val="0"/>
                <w:bCs w:val="0"/>
                <w:i w:val="1"/>
                <w:iCs w:val="1"/>
              </w:rPr>
              <w:t>Administrador</w:t>
            </w:r>
          </w:p>
          <w:p w:rsidRPr="00577606" w:rsidR="00AD49AE" w:rsidP="73FB8140" w:rsidRDefault="00AD49AE" w14:paraId="5A8687E2" w14:textId="4BC3F9FB">
            <w:pPr>
              <w:pStyle w:val="Tabela"/>
              <w:rPr>
                <w:b w:val="0"/>
                <w:bCs w:val="0"/>
                <w:i w:val="0"/>
                <w:iCs w:val="0"/>
              </w:rPr>
            </w:pPr>
            <w:r w:rsidRPr="73FB8140" w:rsidR="32FA73B1">
              <w:rPr>
                <w:b w:val="1"/>
                <w:bCs w:val="1"/>
                <w:i w:val="0"/>
                <w:iCs w:val="0"/>
              </w:rPr>
              <w:t xml:space="preserve">Visualizar Detalhes: </w:t>
            </w:r>
            <w:r w:rsidRPr="73FB8140" w:rsidR="32FA73B1">
              <w:rPr>
                <w:b w:val="0"/>
                <w:bCs w:val="0"/>
                <w:i w:val="0"/>
                <w:iCs w:val="0"/>
              </w:rPr>
              <w:t>Tela de Detalhes de Pedido</w:t>
            </w:r>
          </w:p>
          <w:p w:rsidRPr="00577606" w:rsidR="00AD49AE" w:rsidP="73FB8140" w:rsidRDefault="00AD49AE" w14:paraId="6A05A809" w14:textId="70AA78F8">
            <w:pPr>
              <w:pStyle w:val="Tabela"/>
              <w:rPr>
                <w:b w:val="0"/>
                <w:bCs w:val="0"/>
                <w:i w:val="0"/>
                <w:iCs w:val="0"/>
              </w:rPr>
            </w:pPr>
            <w:r w:rsidRPr="73FB8140" w:rsidR="32FA73B1">
              <w:rPr>
                <w:b w:val="1"/>
                <w:bCs w:val="1"/>
                <w:i w:val="0"/>
                <w:iCs w:val="0"/>
              </w:rPr>
              <w:t xml:space="preserve">Salvar/Cancelar: </w:t>
            </w:r>
            <w:r w:rsidRPr="73FB8140" w:rsidR="32FA73B1">
              <w:rPr>
                <w:b w:val="0"/>
                <w:bCs w:val="0"/>
                <w:i w:val="0"/>
                <w:iCs w:val="0"/>
              </w:rPr>
              <w:t>Tela ‘Gerenciar Pedidos’ (Visão Geral)</w:t>
            </w:r>
          </w:p>
        </w:tc>
      </w:tr>
    </w:tbl>
    <w:p w:rsidRPr="009803D7" w:rsidR="009803D7" w:rsidP="009803D7" w:rsidRDefault="009803D7" w14:paraId="5A39BBE3" w14:textId="7777777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:rsidRPr="00577606" w:rsidR="00065A76" w:rsidRDefault="00065A76" w14:paraId="0DF95085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456"/>
        <w:gridCol w:w="993"/>
        <w:gridCol w:w="1275"/>
        <w:gridCol w:w="993"/>
        <w:gridCol w:w="1984"/>
      </w:tblGrid>
      <w:tr w:rsidRPr="00577606" w:rsidR="00065A76" w:rsidTr="007B01A8" w14:paraId="2E0DA743" w14:textId="77777777">
        <w:trPr>
          <w:cantSplit/>
          <w:trHeight w:val="134"/>
        </w:trPr>
        <w:tc>
          <w:tcPr>
            <w:tcW w:w="1063" w:type="dxa"/>
          </w:tcPr>
          <w:p w:rsidRPr="00577606" w:rsidR="00065A76" w:rsidP="00C92E3A" w:rsidRDefault="00065A76" w14:paraId="2A34697A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:rsidRPr="00577606" w:rsidR="00065A76" w:rsidP="00C92E3A" w:rsidRDefault="00065A76" w14:paraId="1E609B8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456" w:type="dxa"/>
          </w:tcPr>
          <w:p w:rsidRPr="00577606" w:rsidR="00065A76" w:rsidP="00C92E3A" w:rsidRDefault="00065A76" w14:paraId="212251CE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993" w:type="dxa"/>
          </w:tcPr>
          <w:p w:rsidRPr="00577606" w:rsidR="00065A76" w:rsidP="00C92E3A" w:rsidRDefault="00065A76" w14:paraId="3A67579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:rsidRPr="00577606" w:rsidR="00065A76" w:rsidP="00C92E3A" w:rsidRDefault="00065A76" w14:paraId="656C898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:rsidRPr="00577606" w:rsidR="00065A76" w:rsidP="00C92E3A" w:rsidRDefault="00065A76" w14:paraId="7444BE6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:rsidRPr="00577606" w:rsidR="00065A76" w:rsidP="00C92E3A" w:rsidRDefault="00065A76" w14:paraId="6002582C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Pr="00577606" w:rsidR="00065A76" w:rsidTr="007B01A8" w14:paraId="3656B9AB" w14:textId="77777777">
        <w:trPr>
          <w:cantSplit/>
        </w:trPr>
        <w:tc>
          <w:tcPr>
            <w:tcW w:w="1063" w:type="dxa"/>
          </w:tcPr>
          <w:p w:rsidRPr="00577606" w:rsidR="00065A76" w:rsidP="004F4908" w:rsidRDefault="00065A76" w14:paraId="45FB0818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00577606" w:rsidR="00065A76" w:rsidP="51808C86" w:rsidRDefault="0C3C5910" w14:paraId="049F31CB" w14:textId="390A0D35">
            <w:pPr>
              <w:pStyle w:val="Tabela"/>
            </w:pPr>
            <w:r w:rsidRPr="51808C86">
              <w:t xml:space="preserve">Card de Pedido </w:t>
            </w:r>
          </w:p>
        </w:tc>
        <w:tc>
          <w:tcPr>
            <w:tcW w:w="1456" w:type="dxa"/>
          </w:tcPr>
          <w:p w:rsidRPr="00577606" w:rsidR="00065A76" w:rsidP="00A37183" w:rsidRDefault="3B9CEA0B" w14:paraId="53128261" w14:textId="112E6882">
            <w:pPr>
              <w:pStyle w:val="Tabela"/>
            </w:pPr>
            <w:r w:rsidRPr="51808C86">
              <w:t>Bloco que agrupa e exibe as informações resumidas de um único pedido na lista.</w:t>
            </w:r>
          </w:p>
        </w:tc>
        <w:tc>
          <w:tcPr>
            <w:tcW w:w="993" w:type="dxa"/>
          </w:tcPr>
          <w:p w:rsidRPr="00577606" w:rsidR="00065A76" w:rsidP="00A37183" w:rsidRDefault="00065A76" w14:paraId="62486C05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7B01A8" w:rsidP="00A37183" w:rsidRDefault="007B01A8" w14:paraId="4101652C" w14:textId="3AE78569">
            <w:pPr>
              <w:pStyle w:val="Tabela"/>
            </w:pPr>
            <w:r>
              <w:t>N. Pedido, Preço, Cliente, Data &amp; Hora, Status</w:t>
            </w:r>
          </w:p>
        </w:tc>
        <w:tc>
          <w:tcPr>
            <w:tcW w:w="993" w:type="dxa"/>
          </w:tcPr>
          <w:p w:rsidRPr="00577606" w:rsidR="00065A76" w:rsidP="00A37183" w:rsidRDefault="007B01A8" w14:paraId="4B99056E" w14:textId="27516F33">
            <w:pPr>
              <w:pStyle w:val="Tabela"/>
            </w:pPr>
            <w:r>
              <w:t>Card</w:t>
            </w:r>
          </w:p>
        </w:tc>
        <w:tc>
          <w:tcPr>
            <w:tcW w:w="1984" w:type="dxa"/>
          </w:tcPr>
          <w:p w:rsidRPr="00577606" w:rsidR="00065A76" w:rsidP="00A37183" w:rsidRDefault="00065A76" w14:paraId="1299C43A" w14:textId="5B17FA21">
            <w:pPr>
              <w:pStyle w:val="Tabela"/>
            </w:pPr>
          </w:p>
        </w:tc>
      </w:tr>
      <w:tr w:rsidRPr="00577606" w:rsidR="007B01A8" w:rsidTr="007B01A8" w14:paraId="364A79A8" w14:textId="77777777">
        <w:trPr>
          <w:cantSplit/>
        </w:trPr>
        <w:tc>
          <w:tcPr>
            <w:tcW w:w="1063" w:type="dxa"/>
          </w:tcPr>
          <w:p w:rsidRPr="00577606" w:rsidR="007B01A8" w:rsidP="007B01A8" w:rsidRDefault="007B01A8" w14:paraId="6C5DFC44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51808C86" w:rsidR="007B01A8" w:rsidP="007B01A8" w:rsidRDefault="007B01A8" w14:paraId="6CA3AE24" w14:textId="00872AB2">
            <w:pPr>
              <w:pStyle w:val="Tabela"/>
            </w:pPr>
            <w:r w:rsidRPr="51808C86">
              <w:t>Valor do Pedido</w:t>
            </w:r>
          </w:p>
        </w:tc>
        <w:tc>
          <w:tcPr>
            <w:tcW w:w="1456" w:type="dxa"/>
          </w:tcPr>
          <w:p w:rsidRPr="51808C86" w:rsidR="007B01A8" w:rsidP="007B01A8" w:rsidRDefault="007B01A8" w14:paraId="5E5C9B94" w14:textId="5C7DA7C2">
            <w:pPr>
              <w:pStyle w:val="Tabela"/>
            </w:pPr>
            <w:r w:rsidRPr="51808C86">
              <w:t>Exibe o valor total pago no pedido.</w:t>
            </w:r>
          </w:p>
        </w:tc>
        <w:tc>
          <w:tcPr>
            <w:tcW w:w="993" w:type="dxa"/>
          </w:tcPr>
          <w:p w:rsidRPr="00577606" w:rsidR="007B01A8" w:rsidP="007B01A8" w:rsidRDefault="007B01A8" w14:paraId="21C96A63" w14:textId="77777777">
            <w:pPr>
              <w:pStyle w:val="Tabela"/>
            </w:pPr>
          </w:p>
        </w:tc>
        <w:tc>
          <w:tcPr>
            <w:tcW w:w="1275" w:type="dxa"/>
          </w:tcPr>
          <w:p w:rsidR="007B01A8" w:rsidP="007B01A8" w:rsidRDefault="007B01A8" w14:paraId="470327D7" w14:textId="5B99A70D">
            <w:pPr>
              <w:pStyle w:val="Tabela"/>
            </w:pPr>
            <w:r w:rsidRPr="51808C86">
              <w:t xml:space="preserve">R$ </w:t>
            </w:r>
            <w:r w:rsidRPr="007B01A8">
              <w:rPr>
                <w:sz w:val="20"/>
                <w:szCs w:val="20"/>
              </w:rPr>
              <w:t>XXX,XX</w:t>
            </w:r>
          </w:p>
        </w:tc>
        <w:tc>
          <w:tcPr>
            <w:tcW w:w="993" w:type="dxa"/>
          </w:tcPr>
          <w:p w:rsidRPr="51808C86" w:rsidR="007B01A8" w:rsidP="007B01A8" w:rsidRDefault="007B01A8" w14:paraId="5F1C2EB5" w14:textId="30AA8068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Pr="00A21FCC" w:rsidR="007B01A8" w:rsidP="007B01A8" w:rsidRDefault="007B01A8" w14:paraId="5738BA28" w14:textId="180CD1BA">
            <w:pPr>
              <w:pStyle w:val="Tabela"/>
            </w:pPr>
            <w:r w:rsidRPr="00A21FCC">
              <w:t>Apenas leitura.</w:t>
            </w:r>
          </w:p>
        </w:tc>
      </w:tr>
      <w:tr w:rsidRPr="00577606" w:rsidR="007B01A8" w:rsidTr="007B01A8" w14:paraId="4DDBEF00" w14:textId="77777777">
        <w:trPr>
          <w:cantSplit/>
        </w:trPr>
        <w:tc>
          <w:tcPr>
            <w:tcW w:w="1063" w:type="dxa"/>
          </w:tcPr>
          <w:p w:rsidRPr="00577606" w:rsidR="007B01A8" w:rsidP="007B01A8" w:rsidRDefault="007B01A8" w14:paraId="3461D779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00577606" w:rsidR="007B01A8" w:rsidP="007B01A8" w:rsidRDefault="007B01A8" w14:paraId="3CF2D8B6" w14:textId="10405A26">
            <w:pPr>
              <w:pStyle w:val="Tabela"/>
            </w:pPr>
            <w:r w:rsidRPr="51808C86">
              <w:t>Nº do Pedido</w:t>
            </w:r>
          </w:p>
        </w:tc>
        <w:tc>
          <w:tcPr>
            <w:tcW w:w="1456" w:type="dxa"/>
          </w:tcPr>
          <w:p w:rsidRPr="00577606" w:rsidR="007B01A8" w:rsidP="007B01A8" w:rsidRDefault="007B01A8" w14:paraId="0FB78278" w14:textId="574E4D11">
            <w:pPr>
              <w:pStyle w:val="Tabela"/>
            </w:pPr>
            <w:r w:rsidRPr="51808C86">
              <w:t>Identificador único do pedido.</w:t>
            </w:r>
          </w:p>
        </w:tc>
        <w:tc>
          <w:tcPr>
            <w:tcW w:w="993" w:type="dxa"/>
          </w:tcPr>
          <w:p w:rsidRPr="00577606" w:rsidR="007B01A8" w:rsidP="007B01A8" w:rsidRDefault="007B01A8" w14:paraId="1FC39945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7B01A8" w:rsidP="007B01A8" w:rsidRDefault="007B01A8" w14:paraId="0562CB0E" w14:textId="3EAD3A57">
            <w:pPr>
              <w:pStyle w:val="Tabela"/>
            </w:pPr>
            <w:r>
              <w:t># XXXX</w:t>
            </w:r>
          </w:p>
        </w:tc>
        <w:tc>
          <w:tcPr>
            <w:tcW w:w="993" w:type="dxa"/>
          </w:tcPr>
          <w:p w:rsidRPr="00577606" w:rsidR="007B01A8" w:rsidP="007B01A8" w:rsidRDefault="007B01A8" w14:paraId="34CE0A41" w14:textId="62BF87BB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Pr="00577606" w:rsidR="007B01A8" w:rsidP="007B01A8" w:rsidRDefault="007B01A8" w14:paraId="62EBF3C5" w14:textId="7E8A50EC">
            <w:pPr>
              <w:pStyle w:val="Tabela"/>
            </w:pPr>
            <w:r w:rsidRPr="00A21FCC">
              <w:t>Apenas leitura.</w:t>
            </w:r>
          </w:p>
        </w:tc>
      </w:tr>
      <w:tr w:rsidRPr="00577606" w:rsidR="007B01A8" w:rsidTr="007B01A8" w14:paraId="6D98A12B" w14:textId="77777777">
        <w:trPr>
          <w:cantSplit/>
        </w:trPr>
        <w:tc>
          <w:tcPr>
            <w:tcW w:w="1063" w:type="dxa"/>
          </w:tcPr>
          <w:p w:rsidRPr="00577606" w:rsidR="007B01A8" w:rsidP="007B01A8" w:rsidRDefault="007B01A8" w14:paraId="2946DB82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00577606" w:rsidR="007B01A8" w:rsidP="007B01A8" w:rsidRDefault="007B01A8" w14:paraId="5997CC1D" w14:textId="3A1C519E">
            <w:pPr>
              <w:pStyle w:val="Tabela"/>
            </w:pPr>
            <w:r w:rsidRPr="51808C86">
              <w:t>Nome do Cliente</w:t>
            </w:r>
          </w:p>
        </w:tc>
        <w:tc>
          <w:tcPr>
            <w:tcW w:w="1456" w:type="dxa"/>
          </w:tcPr>
          <w:p w:rsidRPr="00577606" w:rsidR="007B01A8" w:rsidP="007B01A8" w:rsidRDefault="007B01A8" w14:paraId="110FFD37" w14:textId="246D8320">
            <w:pPr>
              <w:pStyle w:val="Tabela"/>
            </w:pPr>
            <w:r w:rsidRPr="51808C86">
              <w:t>Exibe o nome do cliente que realizou o pedido.</w:t>
            </w:r>
          </w:p>
        </w:tc>
        <w:tc>
          <w:tcPr>
            <w:tcW w:w="993" w:type="dxa"/>
          </w:tcPr>
          <w:p w:rsidRPr="00577606" w:rsidR="007B01A8" w:rsidP="007B01A8" w:rsidRDefault="007B01A8" w14:paraId="6B699379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7B01A8" w:rsidP="007B01A8" w:rsidRDefault="007B01A8" w14:paraId="3FE9F23F" w14:textId="77777777">
            <w:pPr>
              <w:pStyle w:val="Tabela"/>
            </w:pPr>
          </w:p>
        </w:tc>
        <w:tc>
          <w:tcPr>
            <w:tcW w:w="993" w:type="dxa"/>
          </w:tcPr>
          <w:p w:rsidRPr="00577606" w:rsidR="007B01A8" w:rsidP="007B01A8" w:rsidRDefault="007B01A8" w14:paraId="1F72F646" w14:textId="7CED8041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Pr="00577606" w:rsidR="007B01A8" w:rsidP="007B01A8" w:rsidRDefault="007B01A8" w14:paraId="08CE6F91" w14:textId="534A4A23">
            <w:pPr>
              <w:pStyle w:val="Tabela"/>
            </w:pPr>
            <w:r w:rsidRPr="00A21FCC">
              <w:t>Apenas leitura.</w:t>
            </w:r>
          </w:p>
        </w:tc>
      </w:tr>
      <w:tr w:rsidRPr="00577606" w:rsidR="007B01A8" w:rsidTr="007B01A8" w14:paraId="61CDCEAD" w14:textId="77777777">
        <w:trPr>
          <w:cantSplit/>
        </w:trPr>
        <w:tc>
          <w:tcPr>
            <w:tcW w:w="1063" w:type="dxa"/>
          </w:tcPr>
          <w:p w:rsidRPr="00577606" w:rsidR="007B01A8" w:rsidP="007B01A8" w:rsidRDefault="007B01A8" w14:paraId="6BB9E253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00577606" w:rsidR="007B01A8" w:rsidP="007B01A8" w:rsidRDefault="007B01A8" w14:paraId="23DE523C" w14:textId="23C91F46">
            <w:pPr>
              <w:pStyle w:val="Tabela"/>
            </w:pPr>
            <w:r w:rsidRPr="51808C86">
              <w:t>Data do Pedido</w:t>
            </w:r>
          </w:p>
        </w:tc>
        <w:tc>
          <w:tcPr>
            <w:tcW w:w="1456" w:type="dxa"/>
          </w:tcPr>
          <w:p w:rsidRPr="00577606" w:rsidR="007B01A8" w:rsidP="007B01A8" w:rsidRDefault="007B01A8" w14:paraId="52E56223" w14:textId="197713D9">
            <w:pPr>
              <w:pStyle w:val="Tabela"/>
            </w:pPr>
            <w:r w:rsidRPr="51808C86">
              <w:t>Exibe a data e hora em que o pedido foi criado.</w:t>
            </w:r>
          </w:p>
        </w:tc>
        <w:tc>
          <w:tcPr>
            <w:tcW w:w="993" w:type="dxa"/>
          </w:tcPr>
          <w:p w:rsidRPr="00577606" w:rsidR="007B01A8" w:rsidP="007B01A8" w:rsidRDefault="007B01A8" w14:paraId="07547A01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7B01A8" w:rsidP="007B01A8" w:rsidRDefault="007B01A8" w14:paraId="5043CB0F" w14:textId="38ABE809">
            <w:pPr>
              <w:pStyle w:val="Tabela"/>
            </w:pPr>
            <w:r w:rsidRPr="51808C86">
              <w:t>DD/MM/AAAA às HH:mm</w:t>
            </w:r>
          </w:p>
        </w:tc>
        <w:tc>
          <w:tcPr>
            <w:tcW w:w="993" w:type="dxa"/>
          </w:tcPr>
          <w:p w:rsidRPr="00577606" w:rsidR="007B01A8" w:rsidP="007B01A8" w:rsidRDefault="007B01A8" w14:paraId="07459315" w14:textId="2EFA3ADA">
            <w:pPr>
              <w:pStyle w:val="Tabela"/>
            </w:pPr>
            <w:r w:rsidRPr="51808C86">
              <w:t>Data/Hora</w:t>
            </w:r>
          </w:p>
        </w:tc>
        <w:tc>
          <w:tcPr>
            <w:tcW w:w="1984" w:type="dxa"/>
          </w:tcPr>
          <w:p w:rsidRPr="00577606" w:rsidR="007B01A8" w:rsidP="007B01A8" w:rsidRDefault="007B01A8" w14:paraId="6537F28F" w14:textId="168DF07D">
            <w:pPr>
              <w:pStyle w:val="Tabela"/>
            </w:pPr>
            <w:r w:rsidRPr="00A21FCC">
              <w:t>Apenas leitura.</w:t>
            </w:r>
          </w:p>
        </w:tc>
      </w:tr>
      <w:tr w:rsidRPr="00577606" w:rsidR="007B01A8" w:rsidTr="007B01A8" w14:paraId="3A0FF5F2" w14:textId="77777777">
        <w:trPr>
          <w:cantSplit/>
        </w:trPr>
        <w:tc>
          <w:tcPr>
            <w:tcW w:w="1063" w:type="dxa"/>
          </w:tcPr>
          <w:p w:rsidRPr="00577606" w:rsidR="007B01A8" w:rsidP="007B01A8" w:rsidRDefault="007B01A8" w14:paraId="5630AD66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:rsidRPr="00577606" w:rsidR="007B01A8" w:rsidP="007B01A8" w:rsidRDefault="007B01A8" w14:paraId="61829076" w14:textId="2AA804E1">
            <w:pPr>
              <w:pStyle w:val="Tabela"/>
            </w:pPr>
            <w:r w:rsidRPr="51808C86">
              <w:t>Tag de Status</w:t>
            </w:r>
          </w:p>
        </w:tc>
        <w:tc>
          <w:tcPr>
            <w:tcW w:w="1456" w:type="dxa"/>
          </w:tcPr>
          <w:p w:rsidRPr="00577606" w:rsidR="007B01A8" w:rsidP="007B01A8" w:rsidRDefault="007B01A8" w14:paraId="2BA226A1" w14:textId="4D4D9A61">
            <w:pPr>
              <w:pStyle w:val="Tabela"/>
            </w:pPr>
            <w:r w:rsidRPr="51808C86">
              <w:t>Exibe o status atual do pedido</w:t>
            </w:r>
          </w:p>
        </w:tc>
        <w:tc>
          <w:tcPr>
            <w:tcW w:w="993" w:type="dxa"/>
          </w:tcPr>
          <w:p w:rsidRPr="00577606" w:rsidR="007B01A8" w:rsidP="007B01A8" w:rsidRDefault="007B01A8" w14:paraId="17AD93B2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7B01A8" w:rsidP="007B01A8" w:rsidRDefault="007B01A8" w14:paraId="0DE4B5B7" w14:textId="77777777">
            <w:pPr>
              <w:pStyle w:val="Tabela"/>
            </w:pPr>
          </w:p>
        </w:tc>
        <w:tc>
          <w:tcPr>
            <w:tcW w:w="993" w:type="dxa"/>
          </w:tcPr>
          <w:p w:rsidRPr="00577606" w:rsidR="007B01A8" w:rsidP="007B01A8" w:rsidRDefault="007B01A8" w14:paraId="66204FF1" w14:textId="4C5D58B9">
            <w:pPr>
              <w:pStyle w:val="Tabela"/>
            </w:pPr>
            <w:r w:rsidRPr="51808C86">
              <w:t>Tag/Texto</w:t>
            </w:r>
          </w:p>
        </w:tc>
        <w:tc>
          <w:tcPr>
            <w:tcW w:w="1984" w:type="dxa"/>
          </w:tcPr>
          <w:p w:rsidRPr="00577606" w:rsidR="007B01A8" w:rsidP="007B01A8" w:rsidRDefault="007B01A8" w14:paraId="2DBF0D7D" w14:textId="70BA4C19">
            <w:pPr>
              <w:pStyle w:val="Tabela"/>
            </w:pPr>
            <w:r w:rsidRPr="00A21FCC">
              <w:t>Apenas leitura.</w:t>
            </w:r>
          </w:p>
        </w:tc>
      </w:tr>
    </w:tbl>
    <w:p w:rsidR="00A00054" w:rsidRDefault="00A00054" w14:paraId="2C6F7B90" w14:textId="77777777">
      <w:r>
        <w:br w:type="page"/>
      </w:r>
    </w:p>
    <w:tbl>
      <w:tblPr>
        <w:tblW w:w="9755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324"/>
        <w:gridCol w:w="1559"/>
        <w:gridCol w:w="1276"/>
        <w:gridCol w:w="1436"/>
        <w:gridCol w:w="1113"/>
        <w:gridCol w:w="1984"/>
      </w:tblGrid>
      <w:tr w:rsidRPr="00577606" w:rsidR="003E0516" w:rsidTr="00F9611C" w14:paraId="238601FE" w14:textId="77777777">
        <w:trPr>
          <w:cantSplit/>
        </w:trPr>
        <w:tc>
          <w:tcPr>
            <w:tcW w:w="1063" w:type="dxa"/>
          </w:tcPr>
          <w:p w:rsidRPr="00577606" w:rsidR="003E0516" w:rsidP="003E0516" w:rsidRDefault="003E0516" w14:paraId="0F3CABC7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Pr="00577606" w:rsidR="003E0516" w:rsidP="003E0516" w:rsidRDefault="003E0516" w14:paraId="5B08B5D1" w14:textId="7D922FC9">
            <w:pPr>
              <w:pStyle w:val="Tabela"/>
            </w:pPr>
            <w:r w:rsidRPr="51808C86">
              <w:t>Nome</w:t>
            </w:r>
          </w:p>
        </w:tc>
        <w:tc>
          <w:tcPr>
            <w:tcW w:w="1559" w:type="dxa"/>
          </w:tcPr>
          <w:p w:rsidRPr="00577606" w:rsidR="003E0516" w:rsidP="003E0516" w:rsidRDefault="003E0516" w14:paraId="16DEB4AB" w14:textId="79390B1D">
            <w:pPr>
              <w:pStyle w:val="Tabela"/>
            </w:pPr>
            <w:r w:rsidRPr="51808C86">
              <w:t>Exibe o primeiro nome do cliente.</w:t>
            </w:r>
          </w:p>
        </w:tc>
        <w:tc>
          <w:tcPr>
            <w:tcW w:w="1276" w:type="dxa"/>
          </w:tcPr>
          <w:p w:rsidRPr="00577606" w:rsidR="003E0516" w:rsidP="003E0516" w:rsidRDefault="003E0516" w14:paraId="0AD9C6F4" w14:textId="77777777">
            <w:pPr>
              <w:pStyle w:val="Tabela"/>
            </w:pPr>
          </w:p>
        </w:tc>
        <w:tc>
          <w:tcPr>
            <w:tcW w:w="1436" w:type="dxa"/>
          </w:tcPr>
          <w:p w:rsidRPr="00577606" w:rsidR="003E0516" w:rsidP="003E0516" w:rsidRDefault="003E0516" w14:paraId="4B1F511A" w14:textId="77777777">
            <w:pPr>
              <w:pStyle w:val="Tabela"/>
            </w:pPr>
          </w:p>
        </w:tc>
        <w:tc>
          <w:tcPr>
            <w:tcW w:w="1113" w:type="dxa"/>
          </w:tcPr>
          <w:p w:rsidRPr="00577606" w:rsidR="003E0516" w:rsidP="003E0516" w:rsidRDefault="003E0516" w14:paraId="65F9C3DC" w14:textId="37F23AF4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Pr="00577606" w:rsidR="003E0516" w:rsidP="003E0516" w:rsidRDefault="003E0516" w14:paraId="5023141B" w14:textId="7D68F01D">
            <w:pPr>
              <w:pStyle w:val="Tabela"/>
            </w:pPr>
            <w:r w:rsidRPr="00976B0A">
              <w:t>Apenas leitura.</w:t>
            </w:r>
          </w:p>
        </w:tc>
      </w:tr>
      <w:tr w:rsidR="003E0516" w:rsidTr="00F9611C" w14:paraId="32403F0C" w14:textId="77777777">
        <w:trPr>
          <w:cantSplit/>
          <w:trHeight w:val="300"/>
        </w:trPr>
        <w:tc>
          <w:tcPr>
            <w:tcW w:w="1063" w:type="dxa"/>
          </w:tcPr>
          <w:p w:rsidR="003E0516" w:rsidP="003E0516" w:rsidRDefault="003E0516" w14:paraId="21C7E374" w14:textId="6A7FF6F4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3E0516" w:rsidP="003E0516" w:rsidRDefault="003E0516" w14:paraId="4F5C0DD0" w14:textId="2C257CB7">
            <w:pPr>
              <w:pStyle w:val="Tabela"/>
            </w:pPr>
            <w:r w:rsidRPr="51808C86">
              <w:t>Sobrenome</w:t>
            </w:r>
          </w:p>
        </w:tc>
        <w:tc>
          <w:tcPr>
            <w:tcW w:w="1559" w:type="dxa"/>
          </w:tcPr>
          <w:p w:rsidR="003E0516" w:rsidP="003E0516" w:rsidRDefault="003E0516" w14:paraId="4B143368" w14:textId="7C99E87B">
            <w:pPr>
              <w:pStyle w:val="Tabela"/>
            </w:pPr>
            <w:r w:rsidRPr="51808C86">
              <w:t>Exibe o sobrenome do cliente.</w:t>
            </w:r>
          </w:p>
        </w:tc>
        <w:tc>
          <w:tcPr>
            <w:tcW w:w="1276" w:type="dxa"/>
          </w:tcPr>
          <w:p w:rsidR="003E0516" w:rsidP="003E0516" w:rsidRDefault="003E0516" w14:paraId="57A17698" w14:textId="1D77E215">
            <w:pPr>
              <w:pStyle w:val="Tabela"/>
            </w:pPr>
          </w:p>
        </w:tc>
        <w:tc>
          <w:tcPr>
            <w:tcW w:w="1436" w:type="dxa"/>
          </w:tcPr>
          <w:p w:rsidR="003E0516" w:rsidP="003E0516" w:rsidRDefault="003E0516" w14:paraId="5C3FFA9B" w14:textId="280CE8F2">
            <w:pPr>
              <w:pStyle w:val="Tabela"/>
            </w:pPr>
          </w:p>
        </w:tc>
        <w:tc>
          <w:tcPr>
            <w:tcW w:w="1113" w:type="dxa"/>
          </w:tcPr>
          <w:p w:rsidR="003E0516" w:rsidP="003E0516" w:rsidRDefault="003E0516" w14:paraId="56C31A7F" w14:textId="2008BC2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3E0516" w:rsidP="003E0516" w:rsidRDefault="003E0516" w14:paraId="1FFA0C6F" w14:textId="05485EC2">
            <w:pPr>
              <w:pStyle w:val="Tabela"/>
            </w:pPr>
            <w:r w:rsidRPr="00976B0A">
              <w:t>Apenas leitura.</w:t>
            </w:r>
          </w:p>
        </w:tc>
      </w:tr>
      <w:tr w:rsidR="003E0516" w:rsidTr="00F9611C" w14:paraId="3A41E69E" w14:textId="77777777">
        <w:trPr>
          <w:cantSplit/>
          <w:trHeight w:val="300"/>
        </w:trPr>
        <w:tc>
          <w:tcPr>
            <w:tcW w:w="1063" w:type="dxa"/>
          </w:tcPr>
          <w:p w:rsidR="003E0516" w:rsidP="003E0516" w:rsidRDefault="003E0516" w14:paraId="7D7FFEC7" w14:textId="73C8C56A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3E0516" w:rsidP="003E0516" w:rsidRDefault="003E0516" w14:paraId="136F8AFB" w14:textId="2F9B1028">
            <w:pPr>
              <w:pStyle w:val="Tabela"/>
            </w:pPr>
            <w:r w:rsidRPr="51808C86">
              <w:t>Email</w:t>
            </w:r>
          </w:p>
        </w:tc>
        <w:tc>
          <w:tcPr>
            <w:tcW w:w="1559" w:type="dxa"/>
          </w:tcPr>
          <w:p w:rsidR="003E0516" w:rsidP="003E0516" w:rsidRDefault="003E0516" w14:paraId="662DF6AB" w14:textId="05546FC1">
            <w:pPr>
              <w:pStyle w:val="Tabela"/>
            </w:pPr>
            <w:r w:rsidRPr="51808C86">
              <w:t>Exibe o e-mail do cliente.</w:t>
            </w:r>
          </w:p>
        </w:tc>
        <w:tc>
          <w:tcPr>
            <w:tcW w:w="1276" w:type="dxa"/>
          </w:tcPr>
          <w:p w:rsidR="003E0516" w:rsidP="003E0516" w:rsidRDefault="003E0516" w14:paraId="54A96982" w14:textId="6B9D3CB6">
            <w:pPr>
              <w:pStyle w:val="Tabela"/>
            </w:pPr>
          </w:p>
        </w:tc>
        <w:tc>
          <w:tcPr>
            <w:tcW w:w="1436" w:type="dxa"/>
          </w:tcPr>
          <w:p w:rsidR="003E0516" w:rsidP="003E0516" w:rsidRDefault="003E0516" w14:paraId="790D24F8" w14:textId="4643BBAC">
            <w:pPr>
              <w:pStyle w:val="Tabela"/>
            </w:pPr>
          </w:p>
        </w:tc>
        <w:tc>
          <w:tcPr>
            <w:tcW w:w="1113" w:type="dxa"/>
          </w:tcPr>
          <w:p w:rsidR="003E0516" w:rsidP="003E0516" w:rsidRDefault="003E0516" w14:paraId="2332B722" w14:textId="65B31F38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3E0516" w:rsidP="003E0516" w:rsidRDefault="003E0516" w14:paraId="76BB232D" w14:textId="60277495">
            <w:pPr>
              <w:pStyle w:val="Tabela"/>
            </w:pPr>
            <w:r w:rsidRPr="00976B0A">
              <w:t>Apenas leitura.</w:t>
            </w:r>
          </w:p>
        </w:tc>
      </w:tr>
      <w:tr w:rsidR="003E0516" w:rsidTr="00F9611C" w14:paraId="561AB9F3" w14:textId="77777777">
        <w:trPr>
          <w:cantSplit/>
          <w:trHeight w:val="300"/>
        </w:trPr>
        <w:tc>
          <w:tcPr>
            <w:tcW w:w="1063" w:type="dxa"/>
          </w:tcPr>
          <w:p w:rsidR="003E0516" w:rsidP="003E0516" w:rsidRDefault="003E0516" w14:paraId="480F9E7C" w14:textId="7284C7D9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3E0516" w:rsidP="003E0516" w:rsidRDefault="003E0516" w14:paraId="3E4747AC" w14:textId="55BC3C45">
            <w:pPr>
              <w:pStyle w:val="Tabela"/>
            </w:pPr>
            <w:r w:rsidRPr="51808C86">
              <w:t>Telefone</w:t>
            </w:r>
          </w:p>
        </w:tc>
        <w:tc>
          <w:tcPr>
            <w:tcW w:w="1559" w:type="dxa"/>
          </w:tcPr>
          <w:p w:rsidR="003E0516" w:rsidP="003E0516" w:rsidRDefault="003E0516" w14:paraId="361C35D9" w14:textId="2DCB890B">
            <w:pPr>
              <w:pStyle w:val="Tabela"/>
            </w:pPr>
            <w:r w:rsidRPr="51808C86">
              <w:t>Exibe o telefone de contato do cliente.</w:t>
            </w:r>
          </w:p>
        </w:tc>
        <w:tc>
          <w:tcPr>
            <w:tcW w:w="1276" w:type="dxa"/>
          </w:tcPr>
          <w:p w:rsidR="003E0516" w:rsidP="003E0516" w:rsidRDefault="003E0516" w14:paraId="1F628E3C" w14:textId="57851BEB">
            <w:pPr>
              <w:pStyle w:val="Tabela"/>
            </w:pPr>
          </w:p>
        </w:tc>
        <w:tc>
          <w:tcPr>
            <w:tcW w:w="1436" w:type="dxa"/>
          </w:tcPr>
          <w:p w:rsidR="003E0516" w:rsidP="003E0516" w:rsidRDefault="003E0516" w14:paraId="3696091B" w14:textId="032E72AC">
            <w:pPr>
              <w:pStyle w:val="Tabela"/>
            </w:pPr>
            <w:r w:rsidRPr="51808C86">
              <w:t>XX) XXXXX-XXXX</w:t>
            </w:r>
          </w:p>
        </w:tc>
        <w:tc>
          <w:tcPr>
            <w:tcW w:w="1113" w:type="dxa"/>
          </w:tcPr>
          <w:p w:rsidR="003E0516" w:rsidP="003E0516" w:rsidRDefault="003E0516" w14:paraId="0B15CEE0" w14:textId="54BE4801">
            <w:pPr>
              <w:pStyle w:val="Tabela"/>
            </w:pPr>
            <w:r w:rsidRPr="51808C86">
              <w:t>Telefone</w:t>
            </w:r>
          </w:p>
        </w:tc>
        <w:tc>
          <w:tcPr>
            <w:tcW w:w="1984" w:type="dxa"/>
          </w:tcPr>
          <w:p w:rsidR="003E0516" w:rsidP="003E0516" w:rsidRDefault="003E0516" w14:paraId="521BBA7F" w14:textId="5B3CC927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2649AB85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1797D6DB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Pr="51808C86" w:rsidR="007B01A8" w:rsidP="007B01A8" w:rsidRDefault="007B01A8" w14:paraId="371A5159" w14:textId="57067946">
            <w:pPr>
              <w:pStyle w:val="Tabela"/>
            </w:pPr>
            <w:r w:rsidRPr="51808C86">
              <w:t>Rua</w:t>
            </w:r>
          </w:p>
        </w:tc>
        <w:tc>
          <w:tcPr>
            <w:tcW w:w="1559" w:type="dxa"/>
          </w:tcPr>
          <w:p w:rsidRPr="51808C86" w:rsidR="007B01A8" w:rsidP="007B01A8" w:rsidRDefault="007B01A8" w14:paraId="07AF893E" w14:textId="2E676226">
            <w:pPr>
              <w:pStyle w:val="Tabela"/>
            </w:pPr>
            <w:r w:rsidRPr="51808C86">
              <w:t>Exibe o logradouro do endereço de entrega.</w:t>
            </w:r>
          </w:p>
        </w:tc>
        <w:tc>
          <w:tcPr>
            <w:tcW w:w="1276" w:type="dxa"/>
          </w:tcPr>
          <w:p w:rsidR="007B01A8" w:rsidP="007B01A8" w:rsidRDefault="007B01A8" w14:paraId="7430D50E" w14:textId="77777777">
            <w:pPr>
              <w:pStyle w:val="Tabela"/>
            </w:pPr>
          </w:p>
        </w:tc>
        <w:tc>
          <w:tcPr>
            <w:tcW w:w="1436" w:type="dxa"/>
          </w:tcPr>
          <w:p w:rsidRPr="51808C86" w:rsidR="007B01A8" w:rsidP="007B01A8" w:rsidRDefault="007B01A8" w14:paraId="106A6982" w14:textId="77777777">
            <w:pPr>
              <w:pStyle w:val="Tabela"/>
            </w:pPr>
          </w:p>
        </w:tc>
        <w:tc>
          <w:tcPr>
            <w:tcW w:w="1113" w:type="dxa"/>
          </w:tcPr>
          <w:p w:rsidRPr="51808C86" w:rsidR="007B01A8" w:rsidP="007B01A8" w:rsidRDefault="007B01A8" w14:paraId="5D5E5799" w14:textId="4F2D1EF9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Pr="00976B0A" w:rsidR="007B01A8" w:rsidP="007B01A8" w:rsidRDefault="007B01A8" w14:paraId="07536B57" w14:textId="110A2820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4ED627A9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3B508AB4" w14:textId="143684C4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7B01A8" w:rsidP="007B01A8" w:rsidRDefault="007B01A8" w14:paraId="27A990A1" w14:textId="427C5950">
            <w:pPr>
              <w:pStyle w:val="Tabela"/>
            </w:pPr>
            <w:r w:rsidRPr="51808C86">
              <w:t>CEP</w:t>
            </w:r>
          </w:p>
        </w:tc>
        <w:tc>
          <w:tcPr>
            <w:tcW w:w="1559" w:type="dxa"/>
          </w:tcPr>
          <w:p w:rsidR="007B01A8" w:rsidP="007B01A8" w:rsidRDefault="007B01A8" w14:paraId="69A2EE6F" w14:textId="70EE93A1">
            <w:pPr>
              <w:pStyle w:val="Tabela"/>
            </w:pPr>
            <w:r w:rsidRPr="51808C86">
              <w:t>Exibe o CEP do endereço de entrega.</w:t>
            </w:r>
          </w:p>
        </w:tc>
        <w:tc>
          <w:tcPr>
            <w:tcW w:w="1276" w:type="dxa"/>
          </w:tcPr>
          <w:p w:rsidR="007B01A8" w:rsidP="007B01A8" w:rsidRDefault="007B01A8" w14:paraId="4220CB92" w14:textId="15AE7A69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2C8ECE2E" w14:textId="17E6F874">
            <w:pPr>
              <w:pStyle w:val="Tabela"/>
            </w:pPr>
            <w:r w:rsidRPr="51808C86">
              <w:t>XXXXX-XXX</w:t>
            </w:r>
          </w:p>
          <w:p w:rsidR="007B01A8" w:rsidP="007B01A8" w:rsidRDefault="007B01A8" w14:paraId="6808C031" w14:textId="70AA8882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476118C2" w14:textId="14DD0FAA">
            <w:pPr>
              <w:pStyle w:val="Tabela"/>
            </w:pPr>
            <w:r w:rsidRPr="51808C86">
              <w:t>CEP</w:t>
            </w:r>
          </w:p>
        </w:tc>
        <w:tc>
          <w:tcPr>
            <w:tcW w:w="1984" w:type="dxa"/>
          </w:tcPr>
          <w:p w:rsidR="007B01A8" w:rsidP="007B01A8" w:rsidRDefault="007B01A8" w14:paraId="2BB2E4D7" w14:textId="332BA4D6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59E9BC7D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3DC78849" w14:textId="492C465A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7B01A8" w:rsidP="007B01A8" w:rsidRDefault="007B01A8" w14:paraId="7C077090" w14:textId="548BE6B6">
            <w:pPr>
              <w:pStyle w:val="Tabela"/>
            </w:pPr>
            <w:r w:rsidRPr="51808C86">
              <w:t>Número</w:t>
            </w:r>
          </w:p>
        </w:tc>
        <w:tc>
          <w:tcPr>
            <w:tcW w:w="1559" w:type="dxa"/>
          </w:tcPr>
          <w:p w:rsidR="007B01A8" w:rsidP="007B01A8" w:rsidRDefault="007B01A8" w14:paraId="774EF295" w14:textId="60968576">
            <w:pPr>
              <w:pStyle w:val="Tabela"/>
            </w:pPr>
            <w:r w:rsidRPr="51808C86">
              <w:t>Exibe o número do imóvel.</w:t>
            </w:r>
          </w:p>
        </w:tc>
        <w:tc>
          <w:tcPr>
            <w:tcW w:w="1276" w:type="dxa"/>
          </w:tcPr>
          <w:p w:rsidR="007B01A8" w:rsidP="007B01A8" w:rsidRDefault="007B01A8" w14:paraId="2169218D" w14:textId="746450B3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6146F33B" w14:textId="32F42CB7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760A7357" w14:textId="18E716D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168E9100" w14:textId="588367FB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631BB84E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78D5707B" w14:textId="2608227C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7B01A8" w:rsidP="007B01A8" w:rsidRDefault="007B01A8" w14:paraId="12F62AC7" w14:textId="2A802781">
            <w:pPr>
              <w:pStyle w:val="Tabela"/>
            </w:pPr>
            <w:r w:rsidRPr="51808C86">
              <w:t>Complemento</w:t>
            </w:r>
          </w:p>
        </w:tc>
        <w:tc>
          <w:tcPr>
            <w:tcW w:w="1559" w:type="dxa"/>
          </w:tcPr>
          <w:p w:rsidR="007B01A8" w:rsidP="007B01A8" w:rsidRDefault="007B01A8" w14:paraId="2FFB1109" w14:textId="102FEEE6">
            <w:pPr>
              <w:pStyle w:val="Tabela"/>
            </w:pPr>
            <w:r w:rsidRPr="51808C86">
              <w:t>Exibe o complemento do endereço.</w:t>
            </w:r>
          </w:p>
        </w:tc>
        <w:tc>
          <w:tcPr>
            <w:tcW w:w="1276" w:type="dxa"/>
          </w:tcPr>
          <w:p w:rsidR="007B01A8" w:rsidP="007B01A8" w:rsidRDefault="007B01A8" w14:paraId="08515585" w14:textId="5FAA5FD4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308A710C" w14:textId="702F4553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30D04BD9" w14:textId="0D69ED72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0F8A95CC" w14:textId="54F63558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498977AC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0A11AB0F" w14:textId="166E69AC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7B01A8" w:rsidP="007B01A8" w:rsidRDefault="007B01A8" w14:paraId="13327598" w14:textId="27D9E156">
            <w:pPr>
              <w:pStyle w:val="Tabela"/>
            </w:pPr>
            <w:r w:rsidRPr="51808C86">
              <w:t>Bairro</w:t>
            </w:r>
          </w:p>
        </w:tc>
        <w:tc>
          <w:tcPr>
            <w:tcW w:w="1559" w:type="dxa"/>
          </w:tcPr>
          <w:p w:rsidR="007B01A8" w:rsidP="007B01A8" w:rsidRDefault="007B01A8" w14:paraId="19D8909C" w14:textId="3C15CD8F">
            <w:pPr>
              <w:pStyle w:val="Tabela"/>
            </w:pPr>
            <w:r w:rsidRPr="51808C86">
              <w:t>Exibe o bairro do endereço de entrega.</w:t>
            </w:r>
          </w:p>
        </w:tc>
        <w:tc>
          <w:tcPr>
            <w:tcW w:w="1276" w:type="dxa"/>
          </w:tcPr>
          <w:p w:rsidR="007B01A8" w:rsidP="007B01A8" w:rsidRDefault="007B01A8" w14:paraId="603DFCA8" w14:textId="3DCAF629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48AEB65E" w14:textId="18576E17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4AFB7F0B" w14:textId="3829A078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49818619" w14:textId="55C3E03E">
            <w:pPr>
              <w:pStyle w:val="Tabela"/>
            </w:pPr>
            <w:r w:rsidRPr="00976B0A">
              <w:t>Apenas leitura.</w:t>
            </w:r>
          </w:p>
        </w:tc>
      </w:tr>
      <w:tr w:rsidR="007B01A8" w:rsidTr="00F9611C" w14:paraId="5667720E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38018FE5" w14:textId="21BC8AA0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324" w:type="dxa"/>
          </w:tcPr>
          <w:p w:rsidR="007B01A8" w:rsidP="007B01A8" w:rsidRDefault="007B01A8" w14:paraId="4E696B89" w14:textId="52E9B14A">
            <w:pPr>
              <w:pStyle w:val="Tabela"/>
            </w:pPr>
            <w:r w:rsidRPr="51808C86">
              <w:t>Cidade</w:t>
            </w:r>
          </w:p>
        </w:tc>
        <w:tc>
          <w:tcPr>
            <w:tcW w:w="1559" w:type="dxa"/>
          </w:tcPr>
          <w:p w:rsidR="007B01A8" w:rsidP="007B01A8" w:rsidRDefault="007B01A8" w14:paraId="22323B8B" w14:textId="06C5D988">
            <w:pPr>
              <w:pStyle w:val="Tabela"/>
            </w:pPr>
            <w:r w:rsidRPr="51808C86">
              <w:t>Exibe a cidade do endereço de entrega.</w:t>
            </w:r>
          </w:p>
        </w:tc>
        <w:tc>
          <w:tcPr>
            <w:tcW w:w="1276" w:type="dxa"/>
          </w:tcPr>
          <w:p w:rsidR="007B01A8" w:rsidP="007B01A8" w:rsidRDefault="007B01A8" w14:paraId="791D493E" w14:textId="5621F5BA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470BEDA4" w14:textId="50E9BAAE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30FA49F3" w14:textId="3674440E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1F2FC3BE" w14:textId="2A496EBD">
            <w:pPr>
              <w:pStyle w:val="Tabela"/>
            </w:pPr>
            <w:r w:rsidRPr="00A84726">
              <w:t>Apenas leitura.</w:t>
            </w:r>
          </w:p>
        </w:tc>
      </w:tr>
      <w:tr w:rsidR="007B01A8" w:rsidTr="00F9611C" w14:paraId="36E4E896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2A6E7781" w14:textId="472B19DC">
            <w:pPr>
              <w:pStyle w:val="Tabela"/>
            </w:pPr>
            <w:r>
              <w:t xml:space="preserve">      21</w:t>
            </w:r>
          </w:p>
        </w:tc>
        <w:tc>
          <w:tcPr>
            <w:tcW w:w="1324" w:type="dxa"/>
          </w:tcPr>
          <w:p w:rsidR="007B01A8" w:rsidP="007B01A8" w:rsidRDefault="007B01A8" w14:paraId="07419B64" w14:textId="5AC5C7A4">
            <w:pPr>
              <w:pStyle w:val="Tabela"/>
            </w:pPr>
            <w:r w:rsidRPr="51808C86">
              <w:t>Produto</w:t>
            </w:r>
          </w:p>
        </w:tc>
        <w:tc>
          <w:tcPr>
            <w:tcW w:w="1559" w:type="dxa"/>
          </w:tcPr>
          <w:p w:rsidR="007B01A8" w:rsidP="007B01A8" w:rsidRDefault="007B01A8" w14:paraId="5D2CF1EB" w14:textId="67B25AF4">
            <w:pPr>
              <w:pStyle w:val="Tabela"/>
            </w:pPr>
            <w:r w:rsidRPr="51808C86">
              <w:t xml:space="preserve">Exibe o nome do produto </w:t>
            </w:r>
            <w:r>
              <w:t>referente a este item</w:t>
            </w:r>
            <w:r w:rsidRPr="51808C86">
              <w:t>.</w:t>
            </w:r>
          </w:p>
        </w:tc>
        <w:tc>
          <w:tcPr>
            <w:tcW w:w="1276" w:type="dxa"/>
          </w:tcPr>
          <w:p w:rsidR="007B01A8" w:rsidP="007B01A8" w:rsidRDefault="007B01A8" w14:paraId="4B13364A" w14:textId="67A21717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6B348ABB" w14:textId="180BA246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4B27A3CF" w14:textId="2C444A0A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5E4129B9" w14:textId="71545FEA">
            <w:pPr>
              <w:pStyle w:val="Tabela"/>
            </w:pPr>
            <w:r w:rsidRPr="00A84726">
              <w:t>Apenas leitura.</w:t>
            </w:r>
          </w:p>
        </w:tc>
      </w:tr>
      <w:tr w:rsidR="007B01A8" w:rsidTr="00F9611C" w14:paraId="15B561E7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72AA4139" w14:textId="4192D4B5">
            <w:pPr>
              <w:pStyle w:val="Tabela"/>
            </w:pPr>
            <w:r>
              <w:t xml:space="preserve">      22</w:t>
            </w:r>
          </w:p>
        </w:tc>
        <w:tc>
          <w:tcPr>
            <w:tcW w:w="1324" w:type="dxa"/>
          </w:tcPr>
          <w:p w:rsidR="007B01A8" w:rsidP="007B01A8" w:rsidRDefault="007B01A8" w14:paraId="42D0C3C9" w14:textId="68E8D399">
            <w:pPr>
              <w:pStyle w:val="Tabela"/>
            </w:pPr>
            <w:r w:rsidRPr="51808C86">
              <w:t>Quantidade</w:t>
            </w:r>
          </w:p>
        </w:tc>
        <w:tc>
          <w:tcPr>
            <w:tcW w:w="1559" w:type="dxa"/>
          </w:tcPr>
          <w:p w:rsidR="007B01A8" w:rsidP="007B01A8" w:rsidRDefault="007B01A8" w14:paraId="446DD8AE" w14:textId="685E3D7E">
            <w:pPr>
              <w:pStyle w:val="Tabela"/>
            </w:pPr>
            <w:r w:rsidRPr="51808C86">
              <w:t>Exibe a quantidade adquirida do produto.</w:t>
            </w:r>
          </w:p>
        </w:tc>
        <w:tc>
          <w:tcPr>
            <w:tcW w:w="1276" w:type="dxa"/>
          </w:tcPr>
          <w:p w:rsidR="007B01A8" w:rsidP="007B01A8" w:rsidRDefault="007B01A8" w14:paraId="348319FA" w14:textId="4D7C5540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1061F792" w14:textId="078C1305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0C0F5F4D" w14:textId="323EE55C">
            <w:pPr>
              <w:pStyle w:val="Tabela"/>
            </w:pPr>
            <w:r w:rsidRPr="51808C86">
              <w:t>Número</w:t>
            </w:r>
          </w:p>
        </w:tc>
        <w:tc>
          <w:tcPr>
            <w:tcW w:w="1984" w:type="dxa"/>
          </w:tcPr>
          <w:p w:rsidR="007B01A8" w:rsidP="007B01A8" w:rsidRDefault="007B01A8" w14:paraId="6617F8D5" w14:textId="7EC1A342">
            <w:pPr>
              <w:pStyle w:val="Tabela"/>
            </w:pPr>
          </w:p>
        </w:tc>
      </w:tr>
      <w:tr w:rsidR="00F9611C" w:rsidTr="00F9611C" w14:paraId="1EFDC4CA" w14:textId="77777777">
        <w:trPr>
          <w:cantSplit/>
          <w:trHeight w:val="300"/>
        </w:trPr>
        <w:tc>
          <w:tcPr>
            <w:tcW w:w="1063" w:type="dxa"/>
          </w:tcPr>
          <w:p w:rsidR="00F9611C" w:rsidP="00F9611C" w:rsidRDefault="00F9611C" w14:paraId="29BF1498" w14:textId="48B88B78">
            <w:pPr>
              <w:pStyle w:val="Tabela"/>
            </w:pPr>
            <w:r>
              <w:t xml:space="preserve">      23</w:t>
            </w:r>
          </w:p>
        </w:tc>
        <w:tc>
          <w:tcPr>
            <w:tcW w:w="1324" w:type="dxa"/>
          </w:tcPr>
          <w:p w:rsidR="00F9611C" w:rsidP="00F9611C" w:rsidRDefault="00F9611C" w14:paraId="72946657" w14:textId="32E00F6B">
            <w:pPr>
              <w:pStyle w:val="Tabela"/>
            </w:pPr>
            <w:r w:rsidRPr="51808C86">
              <w:t>Preço Unit.</w:t>
            </w:r>
          </w:p>
        </w:tc>
        <w:tc>
          <w:tcPr>
            <w:tcW w:w="1559" w:type="dxa"/>
          </w:tcPr>
          <w:p w:rsidR="00F9611C" w:rsidP="00F9611C" w:rsidRDefault="00F9611C" w14:paraId="630B5B3B" w14:textId="3354F939">
            <w:pPr>
              <w:pStyle w:val="Tabela"/>
            </w:pPr>
            <w:r w:rsidRPr="51808C86">
              <w:t>Exibe o valor unitário do produto.</w:t>
            </w:r>
          </w:p>
        </w:tc>
        <w:tc>
          <w:tcPr>
            <w:tcW w:w="1276" w:type="dxa"/>
          </w:tcPr>
          <w:p w:rsidR="00F9611C" w:rsidP="00F9611C" w:rsidRDefault="00F9611C" w14:paraId="01C497D6" w14:textId="291D0826">
            <w:pPr>
              <w:pStyle w:val="Tabela"/>
            </w:pPr>
          </w:p>
        </w:tc>
        <w:tc>
          <w:tcPr>
            <w:tcW w:w="1436" w:type="dxa"/>
          </w:tcPr>
          <w:p w:rsidR="00F9611C" w:rsidP="00F9611C" w:rsidRDefault="00F9611C" w14:paraId="53E3AD83" w14:textId="41FC5CEC">
            <w:pPr>
              <w:pStyle w:val="Tabela"/>
            </w:pPr>
            <w:r w:rsidRPr="000E1B29">
              <w:t xml:space="preserve">R$ </w:t>
            </w:r>
            <w:r w:rsidRPr="000E1B29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F9611C" w:rsidP="00F9611C" w:rsidRDefault="00F9611C" w14:paraId="584D16D0" w14:textId="5F67CA89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F9611C" w:rsidP="00F9611C" w:rsidRDefault="00F9611C" w14:paraId="27C7BCF8" w14:textId="6084732C">
            <w:pPr>
              <w:pStyle w:val="Tabela"/>
            </w:pPr>
            <w:r w:rsidRPr="00A84726">
              <w:t>Apenas leitura.</w:t>
            </w:r>
          </w:p>
        </w:tc>
      </w:tr>
      <w:tr w:rsidR="00F9611C" w:rsidTr="00F9611C" w14:paraId="4C963A39" w14:textId="77777777">
        <w:trPr>
          <w:cantSplit/>
          <w:trHeight w:val="300"/>
        </w:trPr>
        <w:tc>
          <w:tcPr>
            <w:tcW w:w="1063" w:type="dxa"/>
          </w:tcPr>
          <w:p w:rsidR="00F9611C" w:rsidP="00F9611C" w:rsidRDefault="00F9611C" w14:paraId="47B4DD25" w14:textId="47479A68">
            <w:pPr>
              <w:pStyle w:val="Tabela"/>
            </w:pPr>
            <w:r>
              <w:t xml:space="preserve">      24</w:t>
            </w:r>
          </w:p>
        </w:tc>
        <w:tc>
          <w:tcPr>
            <w:tcW w:w="1324" w:type="dxa"/>
          </w:tcPr>
          <w:p w:rsidR="00F9611C" w:rsidP="00F9611C" w:rsidRDefault="00F9611C" w14:paraId="366B4675" w14:textId="157B9E51">
            <w:pPr>
              <w:pStyle w:val="Tabela"/>
            </w:pPr>
            <w:r w:rsidRPr="51808C86">
              <w:t>Preço Total</w:t>
            </w:r>
          </w:p>
        </w:tc>
        <w:tc>
          <w:tcPr>
            <w:tcW w:w="1559" w:type="dxa"/>
          </w:tcPr>
          <w:p w:rsidR="00F9611C" w:rsidP="00F9611C" w:rsidRDefault="00F9611C" w14:paraId="311AA017" w14:textId="50365A22">
            <w:pPr>
              <w:pStyle w:val="Tabela"/>
            </w:pPr>
            <w:r w:rsidRPr="51808C86">
              <w:t>Exibe o valor total do item</w:t>
            </w:r>
          </w:p>
        </w:tc>
        <w:tc>
          <w:tcPr>
            <w:tcW w:w="1276" w:type="dxa"/>
          </w:tcPr>
          <w:p w:rsidR="00F9611C" w:rsidP="00F9611C" w:rsidRDefault="00F9611C" w14:paraId="7EE686FD" w14:textId="2AB75016">
            <w:pPr>
              <w:pStyle w:val="Tabela"/>
            </w:pPr>
          </w:p>
        </w:tc>
        <w:tc>
          <w:tcPr>
            <w:tcW w:w="1436" w:type="dxa"/>
          </w:tcPr>
          <w:p w:rsidR="00F9611C" w:rsidP="00F9611C" w:rsidRDefault="00F9611C" w14:paraId="30EB4F6F" w14:textId="6645D70E">
            <w:pPr>
              <w:pStyle w:val="Tabela"/>
            </w:pPr>
            <w:r w:rsidRPr="000E1B29">
              <w:t xml:space="preserve">R$ </w:t>
            </w:r>
            <w:r w:rsidRPr="000E1B29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F9611C" w:rsidP="00F9611C" w:rsidRDefault="00F9611C" w14:paraId="1E29E668" w14:textId="388CD150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F9611C" w:rsidP="00F9611C" w:rsidRDefault="00F9611C" w14:paraId="73BFFEE4" w14:textId="31A5AB4D">
            <w:pPr>
              <w:pStyle w:val="Tabela"/>
            </w:pPr>
            <w:r w:rsidRPr="00A84726">
              <w:t>Apenas leitura.</w:t>
            </w:r>
          </w:p>
        </w:tc>
      </w:tr>
      <w:tr w:rsidR="007B01A8" w:rsidTr="00F9611C" w14:paraId="2533A713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1063F718" w14:textId="28A1A845">
            <w:pPr>
              <w:pStyle w:val="Tabela"/>
            </w:pPr>
            <w:r>
              <w:lastRenderedPageBreak/>
              <w:t xml:space="preserve">      26</w:t>
            </w:r>
          </w:p>
        </w:tc>
        <w:tc>
          <w:tcPr>
            <w:tcW w:w="1324" w:type="dxa"/>
          </w:tcPr>
          <w:p w:rsidR="007B01A8" w:rsidP="007B01A8" w:rsidRDefault="007B01A8" w14:paraId="7C958FDB" w14:textId="30349B6B">
            <w:pPr>
              <w:pStyle w:val="Tabela"/>
            </w:pPr>
            <w:r w:rsidRPr="51808C86">
              <w:t>Subtotal</w:t>
            </w:r>
          </w:p>
        </w:tc>
        <w:tc>
          <w:tcPr>
            <w:tcW w:w="1559" w:type="dxa"/>
          </w:tcPr>
          <w:p w:rsidR="007B01A8" w:rsidP="007B01A8" w:rsidRDefault="007B01A8" w14:paraId="34DDEAAD" w14:textId="6F364E92">
            <w:pPr>
              <w:pStyle w:val="Tabela"/>
            </w:pPr>
            <w:r w:rsidRPr="51808C86">
              <w:t>Exibe o valor dos produtos antes de frete/desconto.</w:t>
            </w:r>
          </w:p>
        </w:tc>
        <w:tc>
          <w:tcPr>
            <w:tcW w:w="1276" w:type="dxa"/>
          </w:tcPr>
          <w:p w:rsidR="007B01A8" w:rsidP="007B01A8" w:rsidRDefault="007B01A8" w14:paraId="3B988497" w14:textId="52DBF473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F9611C" w14:paraId="23922B03" w14:textId="3CE4C04F">
            <w:pPr>
              <w:pStyle w:val="Tabela"/>
            </w:pPr>
            <w:r w:rsidRPr="51808C86">
              <w:t xml:space="preserve">R$ </w:t>
            </w:r>
            <w:r w:rsidRPr="007B01A8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7B01A8" w:rsidP="007B01A8" w:rsidRDefault="007B01A8" w14:paraId="7A457DF0" w14:textId="56F97F50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7B01A8" w:rsidP="007B01A8" w:rsidRDefault="007B01A8" w14:paraId="55B85A77" w14:textId="6E8C817E">
            <w:pPr>
              <w:pStyle w:val="Tabela"/>
            </w:pPr>
            <w:r w:rsidRPr="00A84726">
              <w:t>Apenas leitura.</w:t>
            </w:r>
          </w:p>
        </w:tc>
      </w:tr>
      <w:tr w:rsidR="00F9611C" w:rsidTr="00F9611C" w14:paraId="2663774B" w14:textId="77777777">
        <w:trPr>
          <w:cantSplit/>
          <w:trHeight w:val="300"/>
        </w:trPr>
        <w:tc>
          <w:tcPr>
            <w:tcW w:w="1063" w:type="dxa"/>
          </w:tcPr>
          <w:p w:rsidR="00F9611C" w:rsidP="00F9611C" w:rsidRDefault="00F9611C" w14:paraId="7EDCCDD2" w14:textId="3BCF853D">
            <w:pPr>
              <w:pStyle w:val="Tabela"/>
            </w:pPr>
            <w:r>
              <w:t xml:space="preserve">      27</w:t>
            </w:r>
          </w:p>
        </w:tc>
        <w:tc>
          <w:tcPr>
            <w:tcW w:w="1324" w:type="dxa"/>
          </w:tcPr>
          <w:p w:rsidR="00F9611C" w:rsidP="00F9611C" w:rsidRDefault="00F9611C" w14:paraId="0B29B792" w14:textId="083B6338">
            <w:pPr>
              <w:pStyle w:val="Tabela"/>
            </w:pPr>
            <w:r w:rsidRPr="51808C86">
              <w:t>Frete</w:t>
            </w:r>
          </w:p>
        </w:tc>
        <w:tc>
          <w:tcPr>
            <w:tcW w:w="1559" w:type="dxa"/>
          </w:tcPr>
          <w:p w:rsidR="00F9611C" w:rsidP="00F9611C" w:rsidRDefault="00F9611C" w14:paraId="33818053" w14:textId="1193357E">
            <w:pPr>
              <w:pStyle w:val="Tabela"/>
            </w:pPr>
            <w:r w:rsidRPr="51808C86">
              <w:t>Exibe o custo de envio do pedido.</w:t>
            </w:r>
          </w:p>
        </w:tc>
        <w:tc>
          <w:tcPr>
            <w:tcW w:w="1276" w:type="dxa"/>
          </w:tcPr>
          <w:p w:rsidR="00F9611C" w:rsidP="00F9611C" w:rsidRDefault="00F9611C" w14:paraId="54DF5CEB" w14:textId="2D9F4BBC">
            <w:pPr>
              <w:pStyle w:val="Tabela"/>
            </w:pPr>
          </w:p>
        </w:tc>
        <w:tc>
          <w:tcPr>
            <w:tcW w:w="1436" w:type="dxa"/>
          </w:tcPr>
          <w:p w:rsidR="00F9611C" w:rsidP="00F9611C" w:rsidRDefault="00F9611C" w14:paraId="5BB9B30D" w14:textId="0B77F14B">
            <w:pPr>
              <w:pStyle w:val="Tabela"/>
            </w:pPr>
            <w:r w:rsidRPr="00D9494A">
              <w:t xml:space="preserve">R$ </w:t>
            </w:r>
            <w:r w:rsidRPr="00D9494A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F9611C" w:rsidP="00F9611C" w:rsidRDefault="00F9611C" w14:paraId="7073A083" w14:textId="196B2DC4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F9611C" w:rsidP="00F9611C" w:rsidRDefault="00F9611C" w14:paraId="09FCB91F" w14:textId="65A1297D">
            <w:pPr>
              <w:pStyle w:val="Tabela"/>
            </w:pPr>
          </w:p>
        </w:tc>
      </w:tr>
      <w:tr w:rsidR="00F9611C" w:rsidTr="00F9611C" w14:paraId="0FB2ACCC" w14:textId="77777777">
        <w:trPr>
          <w:cantSplit/>
          <w:trHeight w:val="300"/>
        </w:trPr>
        <w:tc>
          <w:tcPr>
            <w:tcW w:w="1063" w:type="dxa"/>
          </w:tcPr>
          <w:p w:rsidR="00F9611C" w:rsidP="00F9611C" w:rsidRDefault="00F9611C" w14:paraId="25CB7890" w14:textId="0A0658F3">
            <w:pPr>
              <w:pStyle w:val="Tabela"/>
            </w:pPr>
            <w:r>
              <w:t xml:space="preserve">      28</w:t>
            </w:r>
          </w:p>
        </w:tc>
        <w:tc>
          <w:tcPr>
            <w:tcW w:w="1324" w:type="dxa"/>
          </w:tcPr>
          <w:p w:rsidR="00F9611C" w:rsidP="00F9611C" w:rsidRDefault="00F9611C" w14:paraId="23DA8ADD" w14:textId="5A7E8270">
            <w:pPr>
              <w:pStyle w:val="Tabela"/>
            </w:pPr>
            <w:r w:rsidRPr="51808C86">
              <w:t>Total</w:t>
            </w:r>
          </w:p>
        </w:tc>
        <w:tc>
          <w:tcPr>
            <w:tcW w:w="1559" w:type="dxa"/>
          </w:tcPr>
          <w:p w:rsidR="00F9611C" w:rsidP="00F9611C" w:rsidRDefault="00F9611C" w14:paraId="78ABB33D" w14:textId="5B0C235C">
            <w:pPr>
              <w:pStyle w:val="Tabela"/>
            </w:pPr>
            <w:r w:rsidRPr="51808C86">
              <w:t>Exibe o valor final pago (Subtotal + Frete - Desconto).</w:t>
            </w:r>
          </w:p>
        </w:tc>
        <w:tc>
          <w:tcPr>
            <w:tcW w:w="1276" w:type="dxa"/>
          </w:tcPr>
          <w:p w:rsidR="00F9611C" w:rsidP="00F9611C" w:rsidRDefault="00F9611C" w14:paraId="0C74A043" w14:textId="0065AF76">
            <w:pPr>
              <w:pStyle w:val="Tabela"/>
            </w:pPr>
          </w:p>
        </w:tc>
        <w:tc>
          <w:tcPr>
            <w:tcW w:w="1436" w:type="dxa"/>
          </w:tcPr>
          <w:p w:rsidR="00F9611C" w:rsidP="00F9611C" w:rsidRDefault="00F9611C" w14:paraId="5E745C36" w14:textId="5F010374">
            <w:pPr>
              <w:pStyle w:val="Tabela"/>
            </w:pPr>
            <w:r w:rsidRPr="00D9494A">
              <w:t xml:space="preserve">R$ </w:t>
            </w:r>
            <w:r w:rsidRPr="00D9494A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F9611C" w:rsidP="00F9611C" w:rsidRDefault="00F9611C" w14:paraId="0160681D" w14:textId="301B26B2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F9611C" w:rsidP="00F9611C" w:rsidRDefault="00F9611C" w14:paraId="647B6180" w14:textId="6ACCD0B3">
            <w:pPr>
              <w:pStyle w:val="Tabela"/>
            </w:pPr>
            <w:r w:rsidRPr="00A84726">
              <w:t>Apenas leitura.</w:t>
            </w:r>
          </w:p>
        </w:tc>
      </w:tr>
      <w:tr w:rsidR="00F9611C" w:rsidTr="00F9611C" w14:paraId="6DC5EEAD" w14:textId="77777777">
        <w:trPr>
          <w:cantSplit/>
          <w:trHeight w:val="300"/>
        </w:trPr>
        <w:tc>
          <w:tcPr>
            <w:tcW w:w="1063" w:type="dxa"/>
          </w:tcPr>
          <w:p w:rsidR="00F9611C" w:rsidP="00F9611C" w:rsidRDefault="00F9611C" w14:paraId="48AF8FAC" w14:textId="6453CC44">
            <w:pPr>
              <w:pStyle w:val="Tabela"/>
            </w:pPr>
            <w:r>
              <w:t xml:space="preserve">      29</w:t>
            </w:r>
          </w:p>
        </w:tc>
        <w:tc>
          <w:tcPr>
            <w:tcW w:w="1324" w:type="dxa"/>
          </w:tcPr>
          <w:p w:rsidR="00F9611C" w:rsidP="00F9611C" w:rsidRDefault="00F9611C" w14:paraId="3F2470D7" w14:textId="07C126B0">
            <w:pPr>
              <w:pStyle w:val="Tabela"/>
            </w:pPr>
            <w:r w:rsidRPr="51808C86">
              <w:t>Desconto</w:t>
            </w:r>
          </w:p>
        </w:tc>
        <w:tc>
          <w:tcPr>
            <w:tcW w:w="1559" w:type="dxa"/>
          </w:tcPr>
          <w:p w:rsidR="00F9611C" w:rsidP="00F9611C" w:rsidRDefault="00F9611C" w14:paraId="63E15EAD" w14:textId="794F4AAA">
            <w:pPr>
              <w:pStyle w:val="Tabela"/>
            </w:pPr>
            <w:r w:rsidRPr="51808C86">
              <w:t>Exibe o valor do desconto aplicado, se houver.</w:t>
            </w:r>
          </w:p>
        </w:tc>
        <w:tc>
          <w:tcPr>
            <w:tcW w:w="1276" w:type="dxa"/>
          </w:tcPr>
          <w:p w:rsidR="00F9611C" w:rsidP="00F9611C" w:rsidRDefault="00F9611C" w14:paraId="75CD33B7" w14:textId="5AE98894">
            <w:pPr>
              <w:pStyle w:val="Tabela"/>
            </w:pPr>
          </w:p>
        </w:tc>
        <w:tc>
          <w:tcPr>
            <w:tcW w:w="1436" w:type="dxa"/>
          </w:tcPr>
          <w:p w:rsidR="00F9611C" w:rsidP="00F9611C" w:rsidRDefault="00F9611C" w14:paraId="558964A4" w14:textId="07EF01F8">
            <w:pPr>
              <w:pStyle w:val="Tabela"/>
            </w:pPr>
            <w:r w:rsidRPr="00D9494A">
              <w:t xml:space="preserve">R$ </w:t>
            </w:r>
            <w:r w:rsidRPr="00D9494A">
              <w:rPr>
                <w:sz w:val="20"/>
                <w:szCs w:val="20"/>
              </w:rPr>
              <w:t>XXX,XX</w:t>
            </w:r>
          </w:p>
        </w:tc>
        <w:tc>
          <w:tcPr>
            <w:tcW w:w="1113" w:type="dxa"/>
          </w:tcPr>
          <w:p w:rsidR="00F9611C" w:rsidP="00F9611C" w:rsidRDefault="00F9611C" w14:paraId="6BC3D290" w14:textId="60A5A385">
            <w:pPr>
              <w:pStyle w:val="Tabela"/>
            </w:pPr>
            <w:r w:rsidRPr="51808C86">
              <w:t>Moeda</w:t>
            </w:r>
          </w:p>
        </w:tc>
        <w:tc>
          <w:tcPr>
            <w:tcW w:w="1984" w:type="dxa"/>
          </w:tcPr>
          <w:p w:rsidR="00F9611C" w:rsidP="00F9611C" w:rsidRDefault="00F9611C" w14:paraId="6789C548" w14:textId="72C18CD4">
            <w:pPr>
              <w:pStyle w:val="Tabela"/>
            </w:pPr>
          </w:p>
        </w:tc>
      </w:tr>
      <w:tr w:rsidR="007B01A8" w:rsidTr="00F9611C" w14:paraId="4461DDA2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33937CC9" w14:textId="7F00BBFD">
            <w:pPr>
              <w:pStyle w:val="Tabela"/>
            </w:pPr>
            <w:r>
              <w:t xml:space="preserve">      30</w:t>
            </w:r>
          </w:p>
        </w:tc>
        <w:tc>
          <w:tcPr>
            <w:tcW w:w="1324" w:type="dxa"/>
          </w:tcPr>
          <w:p w:rsidR="007B01A8" w:rsidP="007B01A8" w:rsidRDefault="007B01A8" w14:paraId="2E4E6E18" w14:textId="723AD3EF">
            <w:pPr>
              <w:pStyle w:val="Tabela"/>
            </w:pPr>
            <w:r w:rsidRPr="51808C86">
              <w:t>Método de Pagamento</w:t>
            </w:r>
          </w:p>
        </w:tc>
        <w:tc>
          <w:tcPr>
            <w:tcW w:w="1559" w:type="dxa"/>
          </w:tcPr>
          <w:p w:rsidR="007B01A8" w:rsidP="007B01A8" w:rsidRDefault="007B01A8" w14:paraId="702FF2CD" w14:textId="13F636D3">
            <w:pPr>
              <w:pStyle w:val="Tabela"/>
            </w:pPr>
            <w:r w:rsidRPr="51808C86">
              <w:t>Exibe a forma de pagamento utilizada</w:t>
            </w:r>
          </w:p>
        </w:tc>
        <w:tc>
          <w:tcPr>
            <w:tcW w:w="1276" w:type="dxa"/>
          </w:tcPr>
          <w:p w:rsidR="007B01A8" w:rsidP="007B01A8" w:rsidRDefault="007B01A8" w14:paraId="3B820945" w14:textId="14007D63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3967A2DD" w14:textId="7A52A301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5DF0A716" w14:textId="0F1B759A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31E17A5F" w14:textId="786C804D">
            <w:pPr>
              <w:pStyle w:val="Tabela"/>
            </w:pPr>
            <w:r w:rsidRPr="00531255">
              <w:t>Apenas leitura.</w:t>
            </w:r>
          </w:p>
        </w:tc>
      </w:tr>
      <w:tr w:rsidR="007B01A8" w:rsidTr="00F9611C" w14:paraId="04DEFC34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740AE3CF" w14:textId="31599507">
            <w:pPr>
              <w:pStyle w:val="Tabela"/>
            </w:pPr>
            <w:r>
              <w:t xml:space="preserve">      32</w:t>
            </w:r>
          </w:p>
        </w:tc>
        <w:tc>
          <w:tcPr>
            <w:tcW w:w="1324" w:type="dxa"/>
          </w:tcPr>
          <w:p w:rsidR="007B01A8" w:rsidP="007B01A8" w:rsidRDefault="007B01A8" w14:paraId="1532A072" w14:textId="163468F5">
            <w:pPr>
              <w:pStyle w:val="Tabela"/>
            </w:pPr>
            <w:r w:rsidRPr="51808C86">
              <w:t>Status Atual</w:t>
            </w:r>
          </w:p>
        </w:tc>
        <w:tc>
          <w:tcPr>
            <w:tcW w:w="1559" w:type="dxa"/>
          </w:tcPr>
          <w:p w:rsidR="007B01A8" w:rsidP="007B01A8" w:rsidRDefault="007B01A8" w14:paraId="5EE8D480" w14:textId="0BF71E9E">
            <w:pPr>
              <w:pStyle w:val="Tabela"/>
            </w:pPr>
            <w:r w:rsidRPr="51808C86">
              <w:t>Permite ao administrador selecionar um novo status para o pedido</w:t>
            </w:r>
          </w:p>
        </w:tc>
        <w:tc>
          <w:tcPr>
            <w:tcW w:w="1276" w:type="dxa"/>
          </w:tcPr>
          <w:p w:rsidR="007B01A8" w:rsidP="007B01A8" w:rsidRDefault="007B01A8" w14:paraId="435573A8" w14:textId="3A632CEA">
            <w:pPr>
              <w:pStyle w:val="Tabela"/>
            </w:pPr>
            <w:proofErr w:type="spellStart"/>
            <w:r w:rsidRPr="00F9611C">
              <w:rPr>
                <w:sz w:val="22"/>
                <w:szCs w:val="22"/>
              </w:rPr>
              <w:t>Aguardan</w:t>
            </w:r>
            <w:proofErr w:type="spellEnd"/>
            <w:r w:rsidR="00F9611C">
              <w:rPr>
                <w:sz w:val="22"/>
                <w:szCs w:val="22"/>
              </w:rPr>
              <w:t xml:space="preserve">- </w:t>
            </w:r>
            <w:r w:rsidRPr="00F9611C">
              <w:rPr>
                <w:sz w:val="22"/>
                <w:szCs w:val="22"/>
              </w:rPr>
              <w:t>do Pagament</w:t>
            </w:r>
            <w:r w:rsidR="00F9611C">
              <w:rPr>
                <w:sz w:val="22"/>
                <w:szCs w:val="22"/>
              </w:rPr>
              <w:t xml:space="preserve">o; </w:t>
            </w:r>
            <w:r w:rsidRPr="00F9611C">
              <w:rPr>
                <w:sz w:val="22"/>
                <w:szCs w:val="22"/>
              </w:rPr>
              <w:t xml:space="preserve">Em Preparação; Enviado; Concluído; </w:t>
            </w:r>
            <w:proofErr w:type="gramStart"/>
            <w:r w:rsidRPr="00F9611C">
              <w:rPr>
                <w:sz w:val="22"/>
                <w:szCs w:val="22"/>
              </w:rPr>
              <w:t>Cancelado</w:t>
            </w:r>
            <w:proofErr w:type="gramEnd"/>
          </w:p>
        </w:tc>
        <w:tc>
          <w:tcPr>
            <w:tcW w:w="1436" w:type="dxa"/>
          </w:tcPr>
          <w:p w:rsidR="007B01A8" w:rsidP="007B01A8" w:rsidRDefault="007B01A8" w14:paraId="43081828" w14:textId="3B23B743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7E191EF2" w14:textId="70EAD366">
            <w:pPr>
              <w:pStyle w:val="Tabela"/>
            </w:pPr>
            <w:r w:rsidRPr="51808C86">
              <w:t>Seletor</w:t>
            </w:r>
          </w:p>
        </w:tc>
        <w:tc>
          <w:tcPr>
            <w:tcW w:w="1984" w:type="dxa"/>
          </w:tcPr>
          <w:p w:rsidR="007B01A8" w:rsidP="007B01A8" w:rsidRDefault="007B01A8" w14:paraId="79D0C7FD" w14:textId="02CA092A">
            <w:pPr>
              <w:pStyle w:val="Tabela"/>
            </w:pPr>
            <w:r w:rsidRPr="51808C86">
              <w:t>Obrigatório</w:t>
            </w:r>
            <w:r>
              <w:t xml:space="preserve"> selecionar opção antes de</w:t>
            </w:r>
            <w:r w:rsidRPr="51808C86">
              <w:t xml:space="preserve"> salvar.</w:t>
            </w:r>
          </w:p>
        </w:tc>
      </w:tr>
      <w:tr w:rsidR="007B01A8" w:rsidTr="00F9611C" w14:paraId="31241D59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1128023A" w14:textId="21379A94">
            <w:pPr>
              <w:pStyle w:val="Tabela"/>
            </w:pPr>
            <w:r>
              <w:t xml:space="preserve">      33</w:t>
            </w:r>
          </w:p>
        </w:tc>
        <w:tc>
          <w:tcPr>
            <w:tcW w:w="1324" w:type="dxa"/>
          </w:tcPr>
          <w:p w:rsidR="007B01A8" w:rsidP="007B01A8" w:rsidRDefault="007B01A8" w14:paraId="5D328E5C" w14:textId="439307B4">
            <w:pPr>
              <w:pStyle w:val="Tabela"/>
            </w:pPr>
            <w:r w:rsidRPr="51808C86">
              <w:t>Código de Rastreio</w:t>
            </w:r>
          </w:p>
        </w:tc>
        <w:tc>
          <w:tcPr>
            <w:tcW w:w="1559" w:type="dxa"/>
          </w:tcPr>
          <w:p w:rsidR="007B01A8" w:rsidP="007B01A8" w:rsidRDefault="007B01A8" w14:paraId="56ED3089" w14:textId="2B917222">
            <w:pPr>
              <w:pStyle w:val="Tabela"/>
            </w:pPr>
            <w:r w:rsidRPr="51808C86">
              <w:t>Permite ao administrador inserir o código de rastreio da transportadora.</w:t>
            </w:r>
          </w:p>
        </w:tc>
        <w:tc>
          <w:tcPr>
            <w:tcW w:w="1276" w:type="dxa"/>
          </w:tcPr>
          <w:p w:rsidR="007B01A8" w:rsidP="007B01A8" w:rsidRDefault="007B01A8" w14:paraId="36101ED7" w14:textId="65971475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7B01A8" w14:paraId="4EA71269" w14:textId="48E66E61">
            <w:pPr>
              <w:pStyle w:val="Tabela"/>
            </w:pPr>
          </w:p>
        </w:tc>
        <w:tc>
          <w:tcPr>
            <w:tcW w:w="1113" w:type="dxa"/>
          </w:tcPr>
          <w:p w:rsidR="007B01A8" w:rsidP="007B01A8" w:rsidRDefault="007B01A8" w14:paraId="44156ECF" w14:textId="127DB78A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:rsidR="007B01A8" w:rsidP="007B01A8" w:rsidRDefault="007B01A8" w14:paraId="5761E411" w14:textId="20582C33">
            <w:pPr>
              <w:pStyle w:val="Tabela"/>
            </w:pPr>
          </w:p>
        </w:tc>
      </w:tr>
      <w:tr w:rsidR="007B01A8" w:rsidTr="00F9611C" w14:paraId="5C9BEB58" w14:textId="77777777">
        <w:trPr>
          <w:cantSplit/>
          <w:trHeight w:val="300"/>
        </w:trPr>
        <w:tc>
          <w:tcPr>
            <w:tcW w:w="1063" w:type="dxa"/>
          </w:tcPr>
          <w:p w:rsidR="007B01A8" w:rsidP="007B01A8" w:rsidRDefault="007B01A8" w14:paraId="72C71D05" w14:textId="0D20F385">
            <w:pPr>
              <w:pStyle w:val="Tabela"/>
            </w:pPr>
            <w:r>
              <w:t xml:space="preserve">      35</w:t>
            </w:r>
          </w:p>
        </w:tc>
        <w:tc>
          <w:tcPr>
            <w:tcW w:w="1324" w:type="dxa"/>
          </w:tcPr>
          <w:p w:rsidR="007B01A8" w:rsidP="007B01A8" w:rsidRDefault="00F9611C" w14:paraId="7DE15112" w14:textId="35E53A34">
            <w:pPr>
              <w:pStyle w:val="Tabela"/>
            </w:pPr>
            <w:r>
              <w:t>Histórico de Pedido</w:t>
            </w:r>
          </w:p>
        </w:tc>
        <w:tc>
          <w:tcPr>
            <w:tcW w:w="1559" w:type="dxa"/>
          </w:tcPr>
          <w:p w:rsidR="007B01A8" w:rsidP="007B01A8" w:rsidRDefault="007B01A8" w14:paraId="2BE809B9" w14:textId="47C33C0A">
            <w:pPr>
              <w:pStyle w:val="Tabela"/>
            </w:pPr>
            <w:r w:rsidRPr="51808C86">
              <w:t>Exibe uma linha de registro de alteração de status, com data, hora e descrição.</w:t>
            </w:r>
          </w:p>
        </w:tc>
        <w:tc>
          <w:tcPr>
            <w:tcW w:w="1276" w:type="dxa"/>
          </w:tcPr>
          <w:p w:rsidR="007B01A8" w:rsidP="007B01A8" w:rsidRDefault="007B01A8" w14:paraId="0BB6CC9A" w14:textId="51206DB0">
            <w:pPr>
              <w:pStyle w:val="Tabela"/>
            </w:pPr>
          </w:p>
        </w:tc>
        <w:tc>
          <w:tcPr>
            <w:tcW w:w="1436" w:type="dxa"/>
          </w:tcPr>
          <w:p w:rsidR="007B01A8" w:rsidP="007B01A8" w:rsidRDefault="00F9611C" w14:paraId="523FD70B" w14:textId="5C661FFA">
            <w:pPr>
              <w:pStyle w:val="Tabela"/>
            </w:pPr>
            <w:r>
              <w:rPr>
                <w:rFonts w:ascii="Consolas" w:hAnsi="Consolas" w:eastAsia="Consolas" w:cs="Consolas"/>
              </w:rPr>
              <w:t>Texto, Data &amp; Hora, Texto</w:t>
            </w:r>
          </w:p>
        </w:tc>
        <w:tc>
          <w:tcPr>
            <w:tcW w:w="1113" w:type="dxa"/>
          </w:tcPr>
          <w:p w:rsidR="007B01A8" w:rsidP="007B01A8" w:rsidRDefault="00F9611C" w14:paraId="43B837F3" w14:textId="4CD8E582">
            <w:pPr>
              <w:pStyle w:val="Tabela"/>
            </w:pPr>
            <w:r>
              <w:t>Card</w:t>
            </w:r>
          </w:p>
        </w:tc>
        <w:tc>
          <w:tcPr>
            <w:tcW w:w="1984" w:type="dxa"/>
          </w:tcPr>
          <w:p w:rsidR="007B01A8" w:rsidP="007B01A8" w:rsidRDefault="007B01A8" w14:paraId="6A96084A" w14:textId="221A8B05">
            <w:pPr>
              <w:pStyle w:val="Tabela"/>
            </w:pPr>
            <w:r w:rsidRPr="00DC3DBC">
              <w:t>Apenas leitura.</w:t>
            </w:r>
          </w:p>
        </w:tc>
      </w:tr>
    </w:tbl>
    <w:p w:rsidRPr="00577606" w:rsidR="00065A76" w:rsidP="00A37183" w:rsidRDefault="00065A76" w14:paraId="1F3B1409" w14:textId="77777777">
      <w:pPr>
        <w:pStyle w:val="BodyText"/>
      </w:pPr>
    </w:p>
    <w:p w:rsidRPr="00577606" w:rsidR="00065A76" w:rsidRDefault="00065A76" w14:paraId="74F6249E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Comandos</w:t>
      </w:r>
    </w:p>
    <w:tbl>
      <w:tblPr>
        <w:tblW w:w="919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Pr="00577606" w:rsidR="00065A76" w:rsidTr="51808C86" w14:paraId="38D96B5B" w14:textId="77777777">
        <w:trPr>
          <w:cantSplit/>
        </w:trPr>
        <w:tc>
          <w:tcPr>
            <w:tcW w:w="1063" w:type="dxa"/>
          </w:tcPr>
          <w:p w:rsidRPr="00577606" w:rsidR="00065A76" w:rsidP="00AA7E85" w:rsidRDefault="00065A76" w14:paraId="453314E7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:rsidRPr="00577606" w:rsidR="00065A76" w:rsidP="00AA7E85" w:rsidRDefault="00065A76" w14:paraId="060AC683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:rsidRPr="00577606" w:rsidR="00065A76" w:rsidP="00AA7E85" w:rsidRDefault="00065A76" w14:paraId="385590CA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:rsidRPr="00577606" w:rsidR="00065A76" w:rsidP="00AA7E85" w:rsidRDefault="00065A76" w14:paraId="7D78E8A9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Pr="00577606" w:rsidR="00EA7AD4" w:rsidTr="51808C86" w14:paraId="562C75D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64355AD" w14:textId="77777777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:rsidRPr="00577606" w:rsidR="00EA7AD4" w:rsidP="00A37183" w:rsidRDefault="11F1B437" w14:paraId="1A965116" w14:textId="64931E9F">
            <w:pPr>
              <w:pStyle w:val="Tabela"/>
            </w:pPr>
            <w:r w:rsidRPr="51808C86">
              <w:t>Ícone de Menu</w:t>
            </w:r>
          </w:p>
        </w:tc>
        <w:tc>
          <w:tcPr>
            <w:tcW w:w="4111" w:type="dxa"/>
          </w:tcPr>
          <w:p w:rsidRPr="00577606" w:rsidR="00EA7AD4" w:rsidP="00C96B7C" w:rsidRDefault="1FAD7065" w14:paraId="7DF4E37C" w14:textId="386ECFD0">
            <w:pPr>
              <w:pStyle w:val="Tabela"/>
            </w:pPr>
            <w:r w:rsidRPr="51808C86">
              <w:t>Abre o menu de navegação lateral do sistema.</w:t>
            </w:r>
          </w:p>
        </w:tc>
        <w:tc>
          <w:tcPr>
            <w:tcW w:w="2457" w:type="dxa"/>
          </w:tcPr>
          <w:p w:rsidRPr="00577606" w:rsidR="00EA7AD4" w:rsidP="00A37183" w:rsidRDefault="00EA7AD4" w14:paraId="44FB30F8" w14:textId="1BCE3294">
            <w:pPr>
              <w:pStyle w:val="Tabela"/>
            </w:pPr>
          </w:p>
        </w:tc>
      </w:tr>
      <w:tr w:rsidRPr="00577606" w:rsidR="00EA7AD4" w:rsidTr="51808C86" w14:paraId="1DA6542E" w14:textId="77777777">
        <w:trPr>
          <w:cantSplit/>
          <w:trHeight w:val="420"/>
        </w:trPr>
        <w:tc>
          <w:tcPr>
            <w:tcW w:w="1063" w:type="dxa"/>
          </w:tcPr>
          <w:p w:rsidRPr="00577606" w:rsidR="00EA7AD4" w:rsidP="004F4908" w:rsidRDefault="00EA7AD4" w14:paraId="3041E394" w14:textId="77777777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:rsidRPr="00577606" w:rsidR="00EA7AD4" w:rsidP="00A37183" w:rsidRDefault="1FAD7065" w14:paraId="722B00AE" w14:textId="7BFBE386">
            <w:pPr>
              <w:pStyle w:val="Tabela"/>
            </w:pPr>
            <w:r w:rsidRPr="51808C86">
              <w:t>Ícone de Carrinho/</w:t>
            </w:r>
            <w:r w:rsidR="00F9611C">
              <w:t xml:space="preserve"> </w:t>
            </w:r>
            <w:r w:rsidRPr="51808C86">
              <w:t>Sacola</w:t>
            </w:r>
          </w:p>
        </w:tc>
        <w:tc>
          <w:tcPr>
            <w:tcW w:w="4111" w:type="dxa"/>
          </w:tcPr>
          <w:p w:rsidRPr="00577606" w:rsidR="00EA7AD4" w:rsidP="00A37183" w:rsidRDefault="1FAD7065" w14:paraId="42C6D796" w14:textId="3C8B9DD8">
            <w:pPr>
              <w:pStyle w:val="Tabela"/>
            </w:pPr>
            <w:r w:rsidRPr="51808C86">
              <w:t>Navega para a tela do carrinho de compras.</w:t>
            </w:r>
          </w:p>
        </w:tc>
        <w:tc>
          <w:tcPr>
            <w:tcW w:w="2457" w:type="dxa"/>
          </w:tcPr>
          <w:p w:rsidRPr="00577606" w:rsidR="00EA7AD4" w:rsidP="00A37183" w:rsidRDefault="00EA7AD4" w14:paraId="6E1831B3" w14:textId="50771296">
            <w:pPr>
              <w:pStyle w:val="Tabela"/>
            </w:pPr>
          </w:p>
        </w:tc>
      </w:tr>
      <w:tr w:rsidRPr="00577606" w:rsidR="00EA7AD4" w:rsidTr="51808C86" w14:paraId="54E11D2A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31126E5D" w14:textId="77777777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:rsidRPr="00577606" w:rsidR="00EA7AD4" w:rsidP="00A37183" w:rsidRDefault="1FAD7065" w14:paraId="2DE403A5" w14:textId="04266CE7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:rsidRPr="00577606" w:rsidR="00EA7AD4" w:rsidP="00A37183" w:rsidRDefault="1FAD7065" w14:paraId="62431CDC" w14:textId="49E00A85">
            <w:pPr>
              <w:pStyle w:val="Tabela"/>
            </w:pPr>
            <w:r w:rsidRPr="51808C86">
              <w:t>Retorna à tela anterior ao gerenciador de pedidos.</w:t>
            </w:r>
          </w:p>
        </w:tc>
        <w:tc>
          <w:tcPr>
            <w:tcW w:w="2457" w:type="dxa"/>
          </w:tcPr>
          <w:p w:rsidRPr="00577606" w:rsidR="00EA7AD4" w:rsidP="00A37183" w:rsidRDefault="00EA7AD4" w14:paraId="49E398E2" w14:textId="0310E587">
            <w:pPr>
              <w:pStyle w:val="Tabela"/>
            </w:pPr>
          </w:p>
        </w:tc>
      </w:tr>
      <w:tr w:rsidRPr="00577606" w:rsidR="00E31ADC" w:rsidTr="51808C86" w14:paraId="16287F21" w14:textId="77777777">
        <w:trPr>
          <w:cantSplit/>
        </w:trPr>
        <w:tc>
          <w:tcPr>
            <w:tcW w:w="1063" w:type="dxa"/>
          </w:tcPr>
          <w:p w:rsidRPr="00577606" w:rsidR="00E31ADC" w:rsidP="004F4908" w:rsidRDefault="00E31ADC" w14:paraId="5BE93A62" w14:textId="77777777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:rsidRPr="00577606" w:rsidR="00E31ADC" w:rsidP="00A37183" w:rsidRDefault="1FAD7065" w14:paraId="384BA73E" w14:textId="078F3CED">
            <w:pPr>
              <w:pStyle w:val="Tabela"/>
            </w:pPr>
            <w:r w:rsidRPr="51808C86">
              <w:t xml:space="preserve">Filtro </w:t>
            </w:r>
            <w:r w:rsidR="003E0516">
              <w:t>de Status</w:t>
            </w:r>
          </w:p>
        </w:tc>
        <w:tc>
          <w:tcPr>
            <w:tcW w:w="4111" w:type="dxa"/>
          </w:tcPr>
          <w:p w:rsidRPr="00577606" w:rsidR="00E31ADC" w:rsidP="00A37183" w:rsidRDefault="1FAD7065" w14:paraId="34B3F2EB" w14:textId="2FF2098E">
            <w:pPr>
              <w:pStyle w:val="Tabela"/>
            </w:pPr>
            <w:r w:rsidRPr="51808C86">
              <w:t>Filtra a lista de pedidos para exibir apenas os com status</w:t>
            </w:r>
            <w:r w:rsidR="000671AC">
              <w:t xml:space="preserve"> selecionado</w:t>
            </w:r>
            <w:r w:rsidRPr="51808C86">
              <w:t>.</w:t>
            </w:r>
          </w:p>
        </w:tc>
        <w:tc>
          <w:tcPr>
            <w:tcW w:w="2457" w:type="dxa"/>
          </w:tcPr>
          <w:p w:rsidRPr="00577606" w:rsidR="00E31ADC" w:rsidP="00A37183" w:rsidRDefault="1FAD7065" w14:paraId="7D34F5C7" w14:textId="5F227949">
            <w:pPr>
              <w:pStyle w:val="Tabela"/>
            </w:pPr>
            <w:r w:rsidRPr="51808C86">
              <w:t>Apenas um filtro de status estar</w:t>
            </w:r>
            <w:r w:rsidR="00F9611C">
              <w:t>á</w:t>
            </w:r>
            <w:r w:rsidRPr="51808C86">
              <w:t xml:space="preserve"> ativo</w:t>
            </w:r>
            <w:r w:rsidR="00F9611C">
              <w:t xml:space="preserve"> por vez.</w:t>
            </w:r>
          </w:p>
        </w:tc>
      </w:tr>
      <w:tr w:rsidRPr="00577606" w:rsidR="00EA7AD4" w:rsidTr="51808C86" w14:paraId="1A81F0B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717AAFBA" w14:textId="77777777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:rsidRPr="00577606" w:rsidR="00EA7AD4" w:rsidP="00A37183" w:rsidRDefault="1FAD7065" w14:paraId="56EE48EE" w14:textId="0717EBA4">
            <w:pPr>
              <w:pStyle w:val="Tabela"/>
            </w:pPr>
            <w:r w:rsidRPr="51808C86">
              <w:t>Ver detalhes</w:t>
            </w:r>
          </w:p>
        </w:tc>
        <w:tc>
          <w:tcPr>
            <w:tcW w:w="4111" w:type="dxa"/>
          </w:tcPr>
          <w:p w:rsidRPr="00577606" w:rsidR="005C5584" w:rsidP="00A37183" w:rsidRDefault="1FAD7065" w14:paraId="2908EB2C" w14:textId="4D478DF2">
            <w:pPr>
              <w:pStyle w:val="Tabela"/>
            </w:pPr>
            <w:r w:rsidRPr="51808C86">
              <w:t>Navega para a tela de "Detalhes do Pedido" do respectivo pedido (ex: #0150).</w:t>
            </w:r>
          </w:p>
        </w:tc>
        <w:tc>
          <w:tcPr>
            <w:tcW w:w="2457" w:type="dxa"/>
          </w:tcPr>
          <w:p w:rsidRPr="00577606" w:rsidR="00EA7AD4" w:rsidP="00A37183" w:rsidRDefault="00EA7AD4" w14:paraId="121FD38A" w14:textId="088655FA">
            <w:pPr>
              <w:pStyle w:val="Tabela"/>
            </w:pPr>
          </w:p>
        </w:tc>
      </w:tr>
      <w:tr w:rsidR="51808C86" w:rsidTr="51808C86" w14:paraId="30AEF174" w14:textId="77777777">
        <w:trPr>
          <w:cantSplit/>
          <w:trHeight w:val="300"/>
        </w:trPr>
        <w:tc>
          <w:tcPr>
            <w:tcW w:w="1063" w:type="dxa"/>
          </w:tcPr>
          <w:p w:rsidR="1FAD7065" w:rsidP="51808C86" w:rsidRDefault="1FAD7065" w14:paraId="002BF66D" w14:textId="1E61DB06">
            <w:pPr>
              <w:pStyle w:val="Tabela"/>
            </w:pPr>
            <w:r>
              <w:t xml:space="preserve">      10</w:t>
            </w:r>
          </w:p>
        </w:tc>
        <w:tc>
          <w:tcPr>
            <w:tcW w:w="1559" w:type="dxa"/>
          </w:tcPr>
          <w:p w:rsidR="1FAD7065" w:rsidP="51808C86" w:rsidRDefault="000671AC" w14:paraId="316EECED" w14:textId="09432836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:rsidR="1FAD7065" w:rsidP="51808C86" w:rsidRDefault="1FAD7065" w14:paraId="35006699" w14:textId="5FA87DC5">
            <w:pPr>
              <w:pStyle w:val="Tabela"/>
            </w:pPr>
            <w:r w:rsidRPr="51808C86">
              <w:t>Retorna à tela de listagem "Gerenciar Pedidos".</w:t>
            </w:r>
          </w:p>
        </w:tc>
        <w:tc>
          <w:tcPr>
            <w:tcW w:w="2457" w:type="dxa"/>
          </w:tcPr>
          <w:p w:rsidR="304EDADD" w:rsidP="51808C86" w:rsidRDefault="304EDADD" w14:paraId="691455FE" w14:textId="7DDACB66">
            <w:pPr>
              <w:pStyle w:val="Tabela"/>
            </w:pPr>
          </w:p>
        </w:tc>
      </w:tr>
      <w:tr w:rsidR="51808C86" w:rsidTr="51808C86" w14:paraId="3D99A649" w14:textId="77777777">
        <w:trPr>
          <w:cantSplit/>
          <w:trHeight w:val="300"/>
        </w:trPr>
        <w:tc>
          <w:tcPr>
            <w:tcW w:w="1063" w:type="dxa"/>
          </w:tcPr>
          <w:p w:rsidR="1FAD7065" w:rsidP="51808C86" w:rsidRDefault="1FAD7065" w14:paraId="278A6C19" w14:textId="3900D0B1">
            <w:pPr>
              <w:pStyle w:val="Tabela"/>
            </w:pPr>
            <w:r>
              <w:t xml:space="preserve">      11</w:t>
            </w:r>
          </w:p>
        </w:tc>
        <w:tc>
          <w:tcPr>
            <w:tcW w:w="1559" w:type="dxa"/>
          </w:tcPr>
          <w:p w:rsidR="1FAD7065" w:rsidP="51808C86" w:rsidRDefault="1FAD7065" w14:paraId="7C2A5A4D" w14:textId="162B2463">
            <w:pPr>
              <w:pStyle w:val="Tabela"/>
            </w:pPr>
            <w:r w:rsidRPr="51808C86">
              <w:t>Salvar</w:t>
            </w:r>
          </w:p>
        </w:tc>
        <w:tc>
          <w:tcPr>
            <w:tcW w:w="4111" w:type="dxa"/>
          </w:tcPr>
          <w:p w:rsidR="1FAD7065" w:rsidP="51808C86" w:rsidRDefault="1FAD7065" w14:paraId="33D82F55" w14:textId="2B68C61A">
            <w:pPr>
              <w:pStyle w:val="Tabela"/>
            </w:pPr>
            <w:r w:rsidRPr="51808C86">
              <w:t>Salva as alterações de status e/ou código de rastreio.</w:t>
            </w:r>
          </w:p>
        </w:tc>
        <w:tc>
          <w:tcPr>
            <w:tcW w:w="2457" w:type="dxa"/>
          </w:tcPr>
          <w:p w:rsidR="6C32A007" w:rsidP="51808C86" w:rsidRDefault="6C32A007" w14:paraId="467A437F" w14:textId="0DE14FC4">
            <w:pPr>
              <w:pStyle w:val="Tabela"/>
            </w:pPr>
            <w:r w:rsidRPr="51808C86">
              <w:t>Fica desabilitado até que uma alteração seja feita.</w:t>
            </w:r>
          </w:p>
          <w:p w:rsidR="51808C86" w:rsidP="51808C86" w:rsidRDefault="51808C86" w14:paraId="59D7028F" w14:textId="5677023B">
            <w:pPr>
              <w:pStyle w:val="Tabela"/>
            </w:pPr>
          </w:p>
        </w:tc>
      </w:tr>
      <w:tr w:rsidR="51808C86" w:rsidTr="51808C86" w14:paraId="1287DAF7" w14:textId="77777777">
        <w:trPr>
          <w:cantSplit/>
          <w:trHeight w:val="300"/>
        </w:trPr>
        <w:tc>
          <w:tcPr>
            <w:tcW w:w="1063" w:type="dxa"/>
          </w:tcPr>
          <w:p w:rsidR="1FAD7065" w:rsidP="51808C86" w:rsidRDefault="1FAD7065" w14:paraId="09BF3BEC" w14:textId="19C6CDB4">
            <w:pPr>
              <w:pStyle w:val="Tabela"/>
            </w:pPr>
            <w:r>
              <w:t xml:space="preserve">      12</w:t>
            </w:r>
          </w:p>
        </w:tc>
        <w:tc>
          <w:tcPr>
            <w:tcW w:w="1559" w:type="dxa"/>
          </w:tcPr>
          <w:p w:rsidR="1FAD7065" w:rsidP="51808C86" w:rsidRDefault="1FAD7065" w14:paraId="292AC152" w14:textId="310FF439">
            <w:pPr>
              <w:pStyle w:val="Tabela"/>
            </w:pPr>
            <w:r w:rsidRPr="51808C86">
              <w:t>Cancelar</w:t>
            </w:r>
          </w:p>
        </w:tc>
        <w:tc>
          <w:tcPr>
            <w:tcW w:w="4111" w:type="dxa"/>
          </w:tcPr>
          <w:p w:rsidR="1FAD7065" w:rsidP="51808C86" w:rsidRDefault="1FAD7065" w14:paraId="257B2F38" w14:textId="5C75E751">
            <w:pPr>
              <w:pStyle w:val="Tabela"/>
            </w:pPr>
            <w:r w:rsidRPr="51808C86">
              <w:t>Descarta as alterações de status não salvas.</w:t>
            </w:r>
          </w:p>
        </w:tc>
        <w:tc>
          <w:tcPr>
            <w:tcW w:w="2457" w:type="dxa"/>
          </w:tcPr>
          <w:p w:rsidR="6E4204F8" w:rsidP="51808C86" w:rsidRDefault="6E4204F8" w14:paraId="4351D340" w14:textId="4DBA0137">
            <w:pPr>
              <w:pStyle w:val="Tabela"/>
            </w:pPr>
          </w:p>
        </w:tc>
      </w:tr>
    </w:tbl>
    <w:p w:rsidRPr="00980576" w:rsidR="00FA5BCD" w:rsidP="00A06049" w:rsidRDefault="00FA5BCD" w14:paraId="1FE2DD96" w14:textId="77777777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Pr="00980576" w:rsidR="00FA5BCD">
      <w:headerReference w:type="even" r:id="rId11"/>
      <w:headerReference w:type="default" r:id="rId12"/>
      <w:footerReference w:type="even" r:id="rId13"/>
      <w:footerReference w:type="default" r:id="rId14"/>
      <w:pgSz w:w="11909" w:h="16834" w:orient="portrait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5E0F" w:rsidRDefault="00045E0F" w14:paraId="45A595A7" w14:textId="77777777">
      <w:r>
        <w:separator/>
      </w:r>
    </w:p>
  </w:endnote>
  <w:endnote w:type="continuationSeparator" w:id="0">
    <w:p w:rsidR="00045E0F" w:rsidRDefault="00045E0F" w14:paraId="32A3CD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28F4D5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E4A" w:rsidP="00F46CBE" w:rsidRDefault="00E63E4A" w14:paraId="187F5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6256104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:rsidR="00E63E4A" w:rsidRDefault="00E63E4A" w14:paraId="7486946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5E0F" w:rsidRDefault="00045E0F" w14:paraId="252BEBBF" w14:textId="77777777">
      <w:r>
        <w:separator/>
      </w:r>
    </w:p>
  </w:footnote>
  <w:footnote w:type="continuationSeparator" w:id="0">
    <w:p w:rsidR="00045E0F" w:rsidRDefault="00045E0F" w14:paraId="0DB5ED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27C" w:rsidR="00E63E4A" w:rsidRDefault="003E0516" w14:paraId="62A90509" w14:textId="078A2E1E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3959E941" w14:textId="77777777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9E1F4AC"/>
    <w:multiLevelType w:val="hybridMultilevel"/>
    <w:tmpl w:val="528EA8C6"/>
    <w:lvl w:ilvl="0" w:tplc="66FA0FF2">
      <w:start w:val="1"/>
      <w:numFmt w:val="decimal"/>
      <w:lvlText w:val="%1"/>
      <w:lvlJc w:val="left"/>
      <w:pPr>
        <w:ind w:left="720" w:hanging="360"/>
      </w:pPr>
    </w:lvl>
    <w:lvl w:ilvl="1" w:tplc="252EA612">
      <w:start w:val="1"/>
      <w:numFmt w:val="lowerLetter"/>
      <w:lvlText w:val="%2."/>
      <w:lvlJc w:val="left"/>
      <w:pPr>
        <w:ind w:left="1440" w:hanging="360"/>
      </w:pPr>
    </w:lvl>
    <w:lvl w:ilvl="2" w:tplc="A72A66C2">
      <w:start w:val="1"/>
      <w:numFmt w:val="lowerRoman"/>
      <w:lvlText w:val="%3."/>
      <w:lvlJc w:val="right"/>
      <w:pPr>
        <w:ind w:left="2160" w:hanging="180"/>
      </w:pPr>
    </w:lvl>
    <w:lvl w:ilvl="3" w:tplc="AFD63DCC">
      <w:start w:val="1"/>
      <w:numFmt w:val="decimal"/>
      <w:lvlText w:val="%4."/>
      <w:lvlJc w:val="left"/>
      <w:pPr>
        <w:ind w:left="2880" w:hanging="360"/>
      </w:pPr>
    </w:lvl>
    <w:lvl w:ilvl="4" w:tplc="3F1A30B6">
      <w:start w:val="1"/>
      <w:numFmt w:val="lowerLetter"/>
      <w:lvlText w:val="%5."/>
      <w:lvlJc w:val="left"/>
      <w:pPr>
        <w:ind w:left="3600" w:hanging="360"/>
      </w:pPr>
    </w:lvl>
    <w:lvl w:ilvl="5" w:tplc="473414E2">
      <w:start w:val="1"/>
      <w:numFmt w:val="lowerRoman"/>
      <w:lvlText w:val="%6."/>
      <w:lvlJc w:val="right"/>
      <w:pPr>
        <w:ind w:left="4320" w:hanging="180"/>
      </w:pPr>
    </w:lvl>
    <w:lvl w:ilvl="6" w:tplc="8A94BB0C">
      <w:start w:val="1"/>
      <w:numFmt w:val="decimal"/>
      <w:lvlText w:val="%7."/>
      <w:lvlJc w:val="left"/>
      <w:pPr>
        <w:ind w:left="5040" w:hanging="360"/>
      </w:pPr>
    </w:lvl>
    <w:lvl w:ilvl="7" w:tplc="6A30137E">
      <w:start w:val="1"/>
      <w:numFmt w:val="lowerLetter"/>
      <w:lvlText w:val="%8."/>
      <w:lvlJc w:val="left"/>
      <w:pPr>
        <w:ind w:left="5760" w:hanging="360"/>
      </w:pPr>
    </w:lvl>
    <w:lvl w:ilvl="8" w:tplc="4AB43C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2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A21BB70"/>
    <w:multiLevelType w:val="hybridMultilevel"/>
    <w:tmpl w:val="0FFEDE00"/>
    <w:lvl w:ilvl="0" w:tplc="4972FBA0">
      <w:start w:val="1"/>
      <w:numFmt w:val="decimal"/>
      <w:lvlText w:val="%1"/>
      <w:lvlJc w:val="left"/>
      <w:pPr>
        <w:ind w:left="720" w:hanging="360"/>
      </w:pPr>
    </w:lvl>
    <w:lvl w:ilvl="1" w:tplc="DAF45B80">
      <w:start w:val="1"/>
      <w:numFmt w:val="lowerLetter"/>
      <w:lvlText w:val="%2."/>
      <w:lvlJc w:val="left"/>
      <w:pPr>
        <w:ind w:left="1440" w:hanging="360"/>
      </w:pPr>
    </w:lvl>
    <w:lvl w:ilvl="2" w:tplc="BADC42B2">
      <w:start w:val="1"/>
      <w:numFmt w:val="lowerRoman"/>
      <w:lvlText w:val="%3."/>
      <w:lvlJc w:val="right"/>
      <w:pPr>
        <w:ind w:left="2160" w:hanging="180"/>
      </w:pPr>
    </w:lvl>
    <w:lvl w:ilvl="3" w:tplc="F926B16A">
      <w:start w:val="1"/>
      <w:numFmt w:val="decimal"/>
      <w:lvlText w:val="%4."/>
      <w:lvlJc w:val="left"/>
      <w:pPr>
        <w:ind w:left="2880" w:hanging="360"/>
      </w:pPr>
    </w:lvl>
    <w:lvl w:ilvl="4" w:tplc="D29ADC82">
      <w:start w:val="1"/>
      <w:numFmt w:val="lowerLetter"/>
      <w:lvlText w:val="%5."/>
      <w:lvlJc w:val="left"/>
      <w:pPr>
        <w:ind w:left="3600" w:hanging="360"/>
      </w:pPr>
    </w:lvl>
    <w:lvl w:ilvl="5" w:tplc="19C4EA20">
      <w:start w:val="1"/>
      <w:numFmt w:val="lowerRoman"/>
      <w:lvlText w:val="%6."/>
      <w:lvlJc w:val="right"/>
      <w:pPr>
        <w:ind w:left="4320" w:hanging="180"/>
      </w:pPr>
    </w:lvl>
    <w:lvl w:ilvl="6" w:tplc="6576E354">
      <w:start w:val="1"/>
      <w:numFmt w:val="decimal"/>
      <w:lvlText w:val="%7."/>
      <w:lvlJc w:val="left"/>
      <w:pPr>
        <w:ind w:left="5040" w:hanging="360"/>
      </w:pPr>
    </w:lvl>
    <w:lvl w:ilvl="7" w:tplc="BA3AD08C">
      <w:start w:val="1"/>
      <w:numFmt w:val="lowerLetter"/>
      <w:lvlText w:val="%8."/>
      <w:lvlJc w:val="left"/>
      <w:pPr>
        <w:ind w:left="5760" w:hanging="360"/>
      </w:pPr>
    </w:lvl>
    <w:lvl w:ilvl="8" w:tplc="1DF0DB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2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8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7125">
    <w:abstractNumId w:val="21"/>
  </w:num>
  <w:num w:numId="2" w16cid:durableId="1153445430">
    <w:abstractNumId w:val="78"/>
  </w:num>
  <w:num w:numId="3" w16cid:durableId="658073833">
    <w:abstractNumId w:val="97"/>
  </w:num>
  <w:num w:numId="4" w16cid:durableId="2064986749">
    <w:abstractNumId w:val="91"/>
  </w:num>
  <w:num w:numId="5" w16cid:durableId="582035074">
    <w:abstractNumId w:val="22"/>
  </w:num>
  <w:num w:numId="6" w16cid:durableId="194007503">
    <w:abstractNumId w:val="61"/>
  </w:num>
  <w:num w:numId="7" w16cid:durableId="662002950">
    <w:abstractNumId w:val="95"/>
  </w:num>
  <w:num w:numId="8" w16cid:durableId="1894847764">
    <w:abstractNumId w:val="16"/>
  </w:num>
  <w:num w:numId="9" w16cid:durableId="1315791192">
    <w:abstractNumId w:val="37"/>
  </w:num>
  <w:num w:numId="10" w16cid:durableId="676880316">
    <w:abstractNumId w:val="30"/>
  </w:num>
  <w:num w:numId="11" w16cid:durableId="2006325001">
    <w:abstractNumId w:val="94"/>
  </w:num>
  <w:num w:numId="12" w16cid:durableId="1452745752">
    <w:abstractNumId w:val="3"/>
  </w:num>
  <w:num w:numId="13" w16cid:durableId="1614288038">
    <w:abstractNumId w:val="38"/>
  </w:num>
  <w:num w:numId="14" w16cid:durableId="1682119002">
    <w:abstractNumId w:val="87"/>
  </w:num>
  <w:num w:numId="15" w16cid:durableId="1053889243">
    <w:abstractNumId w:val="89"/>
  </w:num>
  <w:num w:numId="16" w16cid:durableId="469370279">
    <w:abstractNumId w:val="68"/>
  </w:num>
  <w:num w:numId="17" w16cid:durableId="1980526649">
    <w:abstractNumId w:val="64"/>
  </w:num>
  <w:num w:numId="18" w16cid:durableId="2010597746">
    <w:abstractNumId w:val="51"/>
  </w:num>
  <w:num w:numId="19" w16cid:durableId="1628318331">
    <w:abstractNumId w:val="34"/>
  </w:num>
  <w:num w:numId="20" w16cid:durableId="2011366975">
    <w:abstractNumId w:val="57"/>
  </w:num>
  <w:num w:numId="21" w16cid:durableId="1596401645">
    <w:abstractNumId w:val="54"/>
  </w:num>
  <w:num w:numId="22" w16cid:durableId="1771048757">
    <w:abstractNumId w:val="66"/>
  </w:num>
  <w:num w:numId="23" w16cid:durableId="156381019">
    <w:abstractNumId w:val="32"/>
  </w:num>
  <w:num w:numId="24" w16cid:durableId="1626346890">
    <w:abstractNumId w:val="45"/>
  </w:num>
  <w:num w:numId="25" w16cid:durableId="2129933361">
    <w:abstractNumId w:val="70"/>
  </w:num>
  <w:num w:numId="26" w16cid:durableId="1781334708">
    <w:abstractNumId w:val="46"/>
  </w:num>
  <w:num w:numId="27" w16cid:durableId="1860195536">
    <w:abstractNumId w:val="48"/>
  </w:num>
  <w:num w:numId="28" w16cid:durableId="170527832">
    <w:abstractNumId w:val="108"/>
  </w:num>
  <w:num w:numId="29" w16cid:durableId="1113784382">
    <w:abstractNumId w:val="69"/>
  </w:num>
  <w:num w:numId="30" w16cid:durableId="2080323372">
    <w:abstractNumId w:val="47"/>
  </w:num>
  <w:num w:numId="31" w16cid:durableId="1382635971">
    <w:abstractNumId w:val="27"/>
  </w:num>
  <w:num w:numId="32" w16cid:durableId="1554391474">
    <w:abstractNumId w:val="13"/>
  </w:num>
  <w:num w:numId="33" w16cid:durableId="1828590797">
    <w:abstractNumId w:val="82"/>
  </w:num>
  <w:num w:numId="34" w16cid:durableId="1089077918">
    <w:abstractNumId w:val="41"/>
  </w:num>
  <w:num w:numId="35" w16cid:durableId="653414984">
    <w:abstractNumId w:val="60"/>
  </w:num>
  <w:num w:numId="36" w16cid:durableId="1248659740">
    <w:abstractNumId w:val="76"/>
  </w:num>
  <w:num w:numId="37" w16cid:durableId="661085956">
    <w:abstractNumId w:val="99"/>
  </w:num>
  <w:num w:numId="38" w16cid:durableId="1749695579">
    <w:abstractNumId w:val="40"/>
  </w:num>
  <w:num w:numId="39" w16cid:durableId="1002245834">
    <w:abstractNumId w:val="53"/>
  </w:num>
  <w:num w:numId="40" w16cid:durableId="460005510">
    <w:abstractNumId w:val="24"/>
  </w:num>
  <w:num w:numId="41" w16cid:durableId="1957053215">
    <w:abstractNumId w:val="26"/>
  </w:num>
  <w:num w:numId="42" w16cid:durableId="1354453071">
    <w:abstractNumId w:val="50"/>
  </w:num>
  <w:num w:numId="43" w16cid:durableId="864903088">
    <w:abstractNumId w:val="56"/>
  </w:num>
  <w:num w:numId="44" w16cid:durableId="526219234">
    <w:abstractNumId w:val="88"/>
  </w:num>
  <w:num w:numId="45" w16cid:durableId="2044284410">
    <w:abstractNumId w:val="17"/>
  </w:num>
  <w:num w:numId="46" w16cid:durableId="1202980091">
    <w:abstractNumId w:val="9"/>
  </w:num>
  <w:num w:numId="47" w16cid:durableId="1224022997">
    <w:abstractNumId w:val="19"/>
  </w:num>
  <w:num w:numId="48" w16cid:durableId="1658224263">
    <w:abstractNumId w:val="107"/>
  </w:num>
  <w:num w:numId="49" w16cid:durableId="1590651912">
    <w:abstractNumId w:val="8"/>
  </w:num>
  <w:num w:numId="50" w16cid:durableId="1221944915">
    <w:abstractNumId w:val="96"/>
  </w:num>
  <w:num w:numId="51" w16cid:durableId="1454405011">
    <w:abstractNumId w:val="39"/>
  </w:num>
  <w:num w:numId="52" w16cid:durableId="1460799825">
    <w:abstractNumId w:val="101"/>
  </w:num>
  <w:num w:numId="53" w16cid:durableId="195656472">
    <w:abstractNumId w:val="11"/>
  </w:num>
  <w:num w:numId="54" w16cid:durableId="258410030">
    <w:abstractNumId w:val="25"/>
  </w:num>
  <w:num w:numId="55" w16cid:durableId="1329791992">
    <w:abstractNumId w:val="105"/>
  </w:num>
  <w:num w:numId="56" w16cid:durableId="1636906452">
    <w:abstractNumId w:val="20"/>
  </w:num>
  <w:num w:numId="57" w16cid:durableId="1022632067">
    <w:abstractNumId w:val="58"/>
  </w:num>
  <w:num w:numId="58" w16cid:durableId="63647505">
    <w:abstractNumId w:val="65"/>
  </w:num>
  <w:num w:numId="59" w16cid:durableId="1658876638">
    <w:abstractNumId w:val="2"/>
  </w:num>
  <w:num w:numId="60" w16cid:durableId="74321348">
    <w:abstractNumId w:val="52"/>
  </w:num>
  <w:num w:numId="61" w16cid:durableId="1197279954">
    <w:abstractNumId w:val="77"/>
  </w:num>
  <w:num w:numId="62" w16cid:durableId="1493445219">
    <w:abstractNumId w:val="15"/>
  </w:num>
  <w:num w:numId="63" w16cid:durableId="1173227943">
    <w:abstractNumId w:val="103"/>
  </w:num>
  <w:num w:numId="64" w16cid:durableId="5522426">
    <w:abstractNumId w:val="42"/>
  </w:num>
  <w:num w:numId="65" w16cid:durableId="2103183844">
    <w:abstractNumId w:val="67"/>
  </w:num>
  <w:num w:numId="66" w16cid:durableId="330760591">
    <w:abstractNumId w:val="36"/>
  </w:num>
  <w:num w:numId="67" w16cid:durableId="1907759567">
    <w:abstractNumId w:val="5"/>
  </w:num>
  <w:num w:numId="68" w16cid:durableId="1289431853">
    <w:abstractNumId w:val="81"/>
  </w:num>
  <w:num w:numId="69" w16cid:durableId="431048186">
    <w:abstractNumId w:val="1"/>
  </w:num>
  <w:num w:numId="70" w16cid:durableId="1229655632">
    <w:abstractNumId w:val="63"/>
  </w:num>
  <w:num w:numId="71" w16cid:durableId="1428501820">
    <w:abstractNumId w:val="73"/>
  </w:num>
  <w:num w:numId="72" w16cid:durableId="1931884564">
    <w:abstractNumId w:val="31"/>
  </w:num>
  <w:num w:numId="73" w16cid:durableId="228273970">
    <w:abstractNumId w:val="59"/>
  </w:num>
  <w:num w:numId="74" w16cid:durableId="1277299764">
    <w:abstractNumId w:val="90"/>
  </w:num>
  <w:num w:numId="75" w16cid:durableId="1762413111">
    <w:abstractNumId w:val="85"/>
  </w:num>
  <w:num w:numId="76" w16cid:durableId="1565096673">
    <w:abstractNumId w:val="83"/>
  </w:num>
  <w:num w:numId="77" w16cid:durableId="1509363944">
    <w:abstractNumId w:val="74"/>
  </w:num>
  <w:num w:numId="78" w16cid:durableId="1327246539">
    <w:abstractNumId w:val="100"/>
  </w:num>
  <w:num w:numId="79" w16cid:durableId="858198142">
    <w:abstractNumId w:val="71"/>
  </w:num>
  <w:num w:numId="80" w16cid:durableId="1861427162">
    <w:abstractNumId w:val="98"/>
  </w:num>
  <w:num w:numId="81" w16cid:durableId="669673329">
    <w:abstractNumId w:val="102"/>
  </w:num>
  <w:num w:numId="82" w16cid:durableId="355469594">
    <w:abstractNumId w:val="84"/>
  </w:num>
  <w:num w:numId="83" w16cid:durableId="1516647003">
    <w:abstractNumId w:val="10"/>
  </w:num>
  <w:num w:numId="84" w16cid:durableId="108165700">
    <w:abstractNumId w:val="104"/>
  </w:num>
  <w:num w:numId="85" w16cid:durableId="1324431722">
    <w:abstractNumId w:val="55"/>
  </w:num>
  <w:num w:numId="86" w16cid:durableId="1301225052">
    <w:abstractNumId w:val="86"/>
  </w:num>
  <w:num w:numId="87" w16cid:durableId="1978097088">
    <w:abstractNumId w:val="75"/>
  </w:num>
  <w:num w:numId="88" w16cid:durableId="1352536568">
    <w:abstractNumId w:val="93"/>
  </w:num>
  <w:num w:numId="89" w16cid:durableId="449395349">
    <w:abstractNumId w:val="62"/>
  </w:num>
  <w:num w:numId="90" w16cid:durableId="473259190">
    <w:abstractNumId w:val="72"/>
  </w:num>
  <w:num w:numId="91" w16cid:durableId="153188588">
    <w:abstractNumId w:val="23"/>
  </w:num>
  <w:num w:numId="92" w16cid:durableId="1140922116">
    <w:abstractNumId w:val="6"/>
  </w:num>
  <w:num w:numId="93" w16cid:durableId="968507632">
    <w:abstractNumId w:val="79"/>
  </w:num>
  <w:num w:numId="94" w16cid:durableId="1975209778">
    <w:abstractNumId w:val="29"/>
  </w:num>
  <w:num w:numId="95" w16cid:durableId="2121803459">
    <w:abstractNumId w:val="14"/>
  </w:num>
  <w:num w:numId="96" w16cid:durableId="1275479495">
    <w:abstractNumId w:val="33"/>
  </w:num>
  <w:num w:numId="97" w16cid:durableId="424691634">
    <w:abstractNumId w:val="28"/>
  </w:num>
  <w:num w:numId="98" w16cid:durableId="1211839652">
    <w:abstractNumId w:val="44"/>
  </w:num>
  <w:num w:numId="99" w16cid:durableId="1149245832">
    <w:abstractNumId w:val="4"/>
  </w:num>
  <w:num w:numId="100" w16cid:durableId="499933550">
    <w:abstractNumId w:val="18"/>
  </w:num>
  <w:num w:numId="101" w16cid:durableId="386150654">
    <w:abstractNumId w:val="92"/>
  </w:num>
  <w:num w:numId="102" w16cid:durableId="1332639613">
    <w:abstractNumId w:val="80"/>
  </w:num>
  <w:num w:numId="103" w16cid:durableId="1268008098">
    <w:abstractNumId w:val="35"/>
  </w:num>
  <w:num w:numId="104" w16cid:durableId="1183856228">
    <w:abstractNumId w:val="106"/>
  </w:num>
  <w:num w:numId="105" w16cid:durableId="1306201665">
    <w:abstractNumId w:val="49"/>
  </w:num>
  <w:num w:numId="106" w16cid:durableId="2064138998">
    <w:abstractNumId w:val="43"/>
  </w:num>
  <w:num w:numId="107" w16cid:durableId="632567077">
    <w:abstractNumId w:val="7"/>
  </w:num>
  <w:num w:numId="108" w16cid:durableId="151339370">
    <w:abstractNumId w:val="12"/>
  </w:num>
  <w:num w:numId="109" w16cid:durableId="854657692">
    <w:abstractNumId w:val="0"/>
  </w:num>
  <w:num w:numId="110" w16cid:durableId="916982622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5E0F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671AC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0516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1A8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2CE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0054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1C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19D69B5"/>
    <w:rsid w:val="04B3E4B9"/>
    <w:rsid w:val="056EC90F"/>
    <w:rsid w:val="08AF230E"/>
    <w:rsid w:val="08B93D5E"/>
    <w:rsid w:val="09BEEB76"/>
    <w:rsid w:val="0A3C03CB"/>
    <w:rsid w:val="0A8F624F"/>
    <w:rsid w:val="0B484978"/>
    <w:rsid w:val="0C3C5910"/>
    <w:rsid w:val="0E5518BA"/>
    <w:rsid w:val="0EE50252"/>
    <w:rsid w:val="0F4631F3"/>
    <w:rsid w:val="0F7F4046"/>
    <w:rsid w:val="1071BE4C"/>
    <w:rsid w:val="11F1B437"/>
    <w:rsid w:val="13B5DC91"/>
    <w:rsid w:val="13BB093B"/>
    <w:rsid w:val="14800401"/>
    <w:rsid w:val="158EB9F2"/>
    <w:rsid w:val="15DAB7B0"/>
    <w:rsid w:val="18070BB5"/>
    <w:rsid w:val="18120E0A"/>
    <w:rsid w:val="1C5AB871"/>
    <w:rsid w:val="1CBEF137"/>
    <w:rsid w:val="1CE1A031"/>
    <w:rsid w:val="1D34D21A"/>
    <w:rsid w:val="1FAD7065"/>
    <w:rsid w:val="1FBB6CD5"/>
    <w:rsid w:val="1FD6D8A8"/>
    <w:rsid w:val="218E36CF"/>
    <w:rsid w:val="2228192A"/>
    <w:rsid w:val="224A400B"/>
    <w:rsid w:val="23BFC224"/>
    <w:rsid w:val="23DE87D6"/>
    <w:rsid w:val="24766D64"/>
    <w:rsid w:val="24ABA13B"/>
    <w:rsid w:val="2552EB79"/>
    <w:rsid w:val="2683BCFF"/>
    <w:rsid w:val="274820E7"/>
    <w:rsid w:val="28ACA6A5"/>
    <w:rsid w:val="2907F397"/>
    <w:rsid w:val="29F8273D"/>
    <w:rsid w:val="2AD0F5FD"/>
    <w:rsid w:val="2B0DFA1B"/>
    <w:rsid w:val="2B25ED1A"/>
    <w:rsid w:val="2C91B0F3"/>
    <w:rsid w:val="2D3F7517"/>
    <w:rsid w:val="2D591AEF"/>
    <w:rsid w:val="2E0284A7"/>
    <w:rsid w:val="2E6348A1"/>
    <w:rsid w:val="2F881AC0"/>
    <w:rsid w:val="304EDADD"/>
    <w:rsid w:val="30A1D9C8"/>
    <w:rsid w:val="313AD4AF"/>
    <w:rsid w:val="31DCD585"/>
    <w:rsid w:val="31FB0B13"/>
    <w:rsid w:val="32FA73B1"/>
    <w:rsid w:val="33446F1E"/>
    <w:rsid w:val="33EE7EF3"/>
    <w:rsid w:val="34E8BA28"/>
    <w:rsid w:val="35392D0E"/>
    <w:rsid w:val="36A65446"/>
    <w:rsid w:val="36C5D965"/>
    <w:rsid w:val="3A2EBA47"/>
    <w:rsid w:val="3A4138C7"/>
    <w:rsid w:val="3AB92212"/>
    <w:rsid w:val="3B9CEA0B"/>
    <w:rsid w:val="3CF9AF19"/>
    <w:rsid w:val="3D624986"/>
    <w:rsid w:val="3D9A20AC"/>
    <w:rsid w:val="3E442725"/>
    <w:rsid w:val="3F840C23"/>
    <w:rsid w:val="4156AE6C"/>
    <w:rsid w:val="4461C549"/>
    <w:rsid w:val="44B38EAC"/>
    <w:rsid w:val="45811D80"/>
    <w:rsid w:val="46223C0C"/>
    <w:rsid w:val="46DC24E8"/>
    <w:rsid w:val="4729BE4C"/>
    <w:rsid w:val="4790BB92"/>
    <w:rsid w:val="4812CE91"/>
    <w:rsid w:val="4902E70D"/>
    <w:rsid w:val="492F7CB8"/>
    <w:rsid w:val="4931B0DD"/>
    <w:rsid w:val="4BC4B6A1"/>
    <w:rsid w:val="4E76A0C5"/>
    <w:rsid w:val="4F50FDFA"/>
    <w:rsid w:val="5075A766"/>
    <w:rsid w:val="50F41608"/>
    <w:rsid w:val="51808C86"/>
    <w:rsid w:val="51A1AD32"/>
    <w:rsid w:val="51CCC4D0"/>
    <w:rsid w:val="528145F0"/>
    <w:rsid w:val="53081F93"/>
    <w:rsid w:val="54262754"/>
    <w:rsid w:val="54664932"/>
    <w:rsid w:val="564CB464"/>
    <w:rsid w:val="566B4378"/>
    <w:rsid w:val="57B84577"/>
    <w:rsid w:val="5834EFE0"/>
    <w:rsid w:val="5850FC5B"/>
    <w:rsid w:val="589F9CFC"/>
    <w:rsid w:val="5961E183"/>
    <w:rsid w:val="59D41A98"/>
    <w:rsid w:val="5B39FA0C"/>
    <w:rsid w:val="5BB487CA"/>
    <w:rsid w:val="5C2C5A9D"/>
    <w:rsid w:val="5C5803D6"/>
    <w:rsid w:val="5D02E89C"/>
    <w:rsid w:val="5D9245FE"/>
    <w:rsid w:val="60F487E3"/>
    <w:rsid w:val="614CAF90"/>
    <w:rsid w:val="61CA67A9"/>
    <w:rsid w:val="624B80D5"/>
    <w:rsid w:val="65B9EDEF"/>
    <w:rsid w:val="660E2AD6"/>
    <w:rsid w:val="679D1E19"/>
    <w:rsid w:val="6811560C"/>
    <w:rsid w:val="698461DB"/>
    <w:rsid w:val="6A961AD8"/>
    <w:rsid w:val="6C32A007"/>
    <w:rsid w:val="6E213E2E"/>
    <w:rsid w:val="6E4204F8"/>
    <w:rsid w:val="6EAAFA6F"/>
    <w:rsid w:val="6F429D71"/>
    <w:rsid w:val="6FDEE18E"/>
    <w:rsid w:val="7075A74F"/>
    <w:rsid w:val="70DE1F44"/>
    <w:rsid w:val="73267326"/>
    <w:rsid w:val="733AB96A"/>
    <w:rsid w:val="73FB8140"/>
    <w:rsid w:val="742845E7"/>
    <w:rsid w:val="7648E34C"/>
    <w:rsid w:val="768EEAE1"/>
    <w:rsid w:val="769EE5E3"/>
    <w:rsid w:val="76B20DBE"/>
    <w:rsid w:val="7730E583"/>
    <w:rsid w:val="78388996"/>
    <w:rsid w:val="7C9A51E6"/>
    <w:rsid w:val="7F49E437"/>
    <w:rsid w:val="7F53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FE3C3"/>
  <w15:chartTrackingRefBased/>
  <w15:docId w15:val="{96A31E99-B0E3-411B-AC43-B18F0069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3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3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3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3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3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3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3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3"/>
      </w:numPr>
      <w:spacing w:before="80" w:after="60"/>
      <w:outlineLvl w:val="8"/>
    </w:pPr>
    <w:rPr>
      <w:b/>
      <w:i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styleId="cabealho-capa" w:customStyle="1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ttulo" w:customStyle="1">
    <w:name w:val="capa-título"/>
    <w:basedOn w:val="Heading1"/>
    <w:pPr>
      <w:numPr>
        <w:numId w:val="0"/>
      </w:numPr>
      <w:outlineLvl w:val="9"/>
    </w:pPr>
  </w:style>
  <w:style w:type="paragraph" w:styleId="capa-autor" w:customStyle="1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local" w:customStyle="1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data" w:customStyle="1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6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5"/>
      </w:numPr>
      <w:tabs>
        <w:tab w:val="clear" w:pos="720"/>
      </w:tabs>
      <w:spacing w:after="160"/>
      <w:ind w:left="720"/>
    </w:pPr>
  </w:style>
  <w:style w:type="paragraph" w:styleId="Figura" w:customStyle="1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ColorfulGrid-Accent11" w:customStyle="1">
    <w:name w:val="Colorful Grid - Accent 11"/>
    <w:basedOn w:val="BodyText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BodyText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styleId="Cdigo" w:customStyle="1">
    <w:name w:val="Código"/>
    <w:basedOn w:val="BodyText"/>
    <w:rPr>
      <w:rFonts w:ascii="Courier New" w:hAnsi="Courier New"/>
      <w:noProof/>
    </w:rPr>
  </w:style>
  <w:style w:type="paragraph" w:styleId="Livre" w:customStyle="1">
    <w:name w:val="Livre"/>
    <w:rPr>
      <w:noProof/>
      <w:lang w:eastAsia="pt-BR"/>
    </w:rPr>
  </w:style>
  <w:style w:type="paragraph" w:styleId="sumrio" w:customStyle="1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styleId="Interface1" w:customStyle="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styleId="Tabela" w:customStyle="1">
    <w:name w:val="Tabela"/>
    <w:basedOn w:val="BodyText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4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4"/>
      </w:numPr>
      <w:tabs>
        <w:tab w:val="num" w:pos="3240"/>
      </w:tabs>
      <w:spacing w:before="0"/>
      <w:ind w:left="2232" w:hanging="792"/>
    </w:pPr>
  </w:style>
  <w:style w:type="paragraph" w:styleId="Pginaembranco" w:customStyle="1">
    <w:name w:val="Página em branco"/>
    <w:basedOn w:val="Title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TextChar" w:customStyle="1">
    <w:name w:val="Comment Text Char"/>
    <w:link w:val="CommentText"/>
    <w:semiHidden/>
    <w:rsid w:val="00D550F7"/>
    <w:rPr>
      <w:lang w:val="pt-BR" w:eastAsia="pt-BR"/>
    </w:rPr>
  </w:style>
  <w:style w:type="character" w:styleId="CommentSubjectChar" w:customStyle="1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lorfulList-Accent11" w:customStyle="1">
    <w:name w:val="Colorful List - Accent 11"/>
    <w:basedOn w:val="Normal"/>
    <w:uiPriority w:val="34"/>
    <w:qFormat/>
    <w:rsid w:val="00CB29FB"/>
    <w:pPr>
      <w:ind w:left="708"/>
    </w:pPr>
  </w:style>
  <w:style w:type="character" w:styleId="Heading5Char" w:customStyle="1">
    <w:name w:val="Heading 5 Char"/>
    <w:link w:val="Heading5"/>
    <w:rsid w:val="00C05D66"/>
    <w:rPr>
      <w:rFonts w:ascii="Arial" w:hAnsi="Arial"/>
      <w:b/>
      <w:kern w:val="28"/>
    </w:rPr>
  </w:style>
  <w:style w:type="character" w:styleId="BodyTextChar" w:customStyle="1">
    <w:name w:val="Body Text Char"/>
    <w:link w:val="BodyText"/>
    <w:rsid w:val="00951735"/>
    <w:rPr>
      <w:sz w:val="24"/>
      <w:szCs w:val="24"/>
    </w:rPr>
  </w:style>
  <w:style w:type="character" w:styleId="Heading6Char" w:customStyle="1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Manager>Wilson Padua</ap:Manager>
  <ap:Company>Praxis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keywords/>
  <dc:description>Gabarito para Especificação de Requisitos de Software</dc:description>
  <lastModifiedBy>Kelvyn D</lastModifiedBy>
  <revision>1135</revision>
  <lastPrinted>1900-01-01T02:00:00.0000000Z</lastPrinted>
  <dcterms:created xsi:type="dcterms:W3CDTF">2025-11-03T18:40:00.0000000Z</dcterms:created>
  <dcterms:modified xsi:type="dcterms:W3CDTF">2025-11-03T22:45:02.7946522Z</dcterms:modified>
</coreProperties>
</file>